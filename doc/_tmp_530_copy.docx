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414765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240" w:afterAutospacing="0"/>
        <w:ind w:left="0" w:right="0" w:firstLine="720" w:firstLineChars="200"/>
        <w:rPr>
          <w:rFonts w:ascii="Open Sans" w:hAnsi="Open Sans" w:eastAsia="Open Sans" w:cs="Open Sans"/>
          <w:i w:val="0"/>
          <w:iCs w:val="0"/>
          <w:caps w:val="0"/>
          <w:color w:val="0F1115"/>
          <w:spacing w:val="0"/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hd w:val="clear" w:fill="FFFFFF"/>
          <w:woUserID w:val="1"/>
        </w:rPr>
        <w:t>粤工保平台全端一二三级功能模块表（完整版 V5.1）</w:t>
      </w:r>
    </w:p>
    <w:p w14:paraId="4A9C4A24">
      <w:pPr>
        <w:pStyle w:val="13"/>
        <w:keepNext w:val="0"/>
        <w:keepLines w:val="0"/>
        <w:widowControl/>
        <w:suppressLineNumbers w:val="0"/>
        <w:spacing w:before="0" w:beforeAutospacing="0" w:after="0" w:afterAutospacing="0"/>
        <w:ind w:left="720" w:right="720" w:firstLine="480" w:firstLineChars="200"/>
        <w:rPr>
          <w:woUserID w:val="1"/>
        </w:rPr>
      </w:pPr>
      <w:r>
        <w:rPr>
          <w:rFonts w:hint="default" w:ascii="Open Sans" w:hAnsi="Open Sans" w:eastAsia="Open Sans" w:cs="Open Sans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版本</w:t>
      </w: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：V5.1</w:t>
      </w: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br w:type="textWrapping"/>
      </w:r>
      <w:r>
        <w:rPr>
          <w:rFonts w:hint="default" w:ascii="Open Sans" w:hAnsi="Open Sans" w:eastAsia="Open Sans" w:cs="Open Sans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编制日期</w:t>
      </w: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：2026年5月</w:t>
      </w: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br w:type="textWrapping"/>
      </w:r>
      <w:r>
        <w:rPr>
          <w:rFonts w:hint="default" w:ascii="Open Sans" w:hAnsi="Open Sans" w:eastAsia="Open Sans" w:cs="Open Sans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平台名称</w:t>
      </w: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：粤工保 —— 用工保障与智能监管平台</w:t>
      </w: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br w:type="textWrapping"/>
      </w:r>
      <w:r>
        <w:rPr>
          <w:rFonts w:hint="default" w:ascii="Open Sans" w:hAnsi="Open Sans" w:eastAsia="Open Sans" w:cs="Open Sans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口号</w:t>
      </w: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：劳务派遣·高危防控、合规用工·扩面减损</w:t>
      </w: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br w:type="textWrapping"/>
      </w:r>
      <w:r>
        <w:rPr>
          <w:rFonts w:hint="default" w:ascii="Open Sans" w:hAnsi="Open Sans" w:eastAsia="Open Sans" w:cs="Open Sans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四级权限</w:t>
      </w: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：省、地市、县区、企业四级数据隔离与穿透（省级可看全省，地市可看本市及区县，县区仅看本区县，企业仅看本企业）</w:t>
      </w: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br w:type="textWrapping"/>
      </w:r>
      <w:r>
        <w:rPr>
          <w:rFonts w:hint="default" w:ascii="Open Sans" w:hAnsi="Open Sans" w:eastAsia="Open Sans" w:cs="Open Sans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角色</w:t>
      </w: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：人社监管员、应急监管员、税务稽查员、工会、保险公司、银行、平台管理员、企业管理员、从业人员</w:t>
      </w:r>
    </w:p>
    <w:p w14:paraId="0566681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/>
        <w:ind w:left="0" w:right="0" w:firstLine="420" w:firstLineChars="200"/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woUserID w:val="1"/>
        </w:rPr>
      </w:pPr>
      <w:r>
        <w:rPr>
          <w:woUserID w:val="1"/>
        </w:rPr>
        <w:pict>
          <v:rect id="_x0000_i1025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6D99D6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/>
        <w:ind w:left="0" w:right="0" w:firstLine="640" w:firstLineChars="200"/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hd w:val="clear" w:fill="FFFFFF"/>
          <w:woUserID w:val="1"/>
        </w:rPr>
        <w:t>一、PC后台功能模块（共23个一级模块）</w:t>
      </w:r>
    </w:p>
    <w:tbl>
      <w:tblPr>
        <w:tblStyle w:val="14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00"/>
        <w:gridCol w:w="1464"/>
        <w:gridCol w:w="1221"/>
        <w:gridCol w:w="2965"/>
        <w:gridCol w:w="671"/>
        <w:gridCol w:w="1134"/>
        <w:gridCol w:w="2036"/>
      </w:tblGrid>
      <w:tr w14:paraId="139DE9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CF36A0E">
            <w:pPr>
              <w:keepNext w:val="0"/>
              <w:keepLines w:val="0"/>
              <w:widowControl/>
              <w:suppressLineNumbers w:val="0"/>
              <w:jc w:val="left"/>
              <w:rPr>
                <w:rFonts w:ascii="var(--dsw-font-markdown-table-h" w:hAnsi="var(--dsw-font-markdown-table-h" w:eastAsia="var(--dsw-font-markdown-table-h" w:cs="var(--dsw-font-markdown-table-h"/>
                <w:b/>
                <w:bCs/>
                <w:woUserID w:val="1"/>
              </w:rPr>
            </w:pPr>
            <w:r>
              <w:rPr>
                <w:rFonts w:hint="default" w:ascii="var(--dsw-font-markdown-table-h" w:hAnsi="var(--dsw-font-markdown-table-h" w:eastAsia="var(--dsw-font-markdown-table-h" w:cs="var(--dsw-font-markdown-table-h"/>
                <w:b/>
                <w:bCs/>
                <w:kern w:val="0"/>
                <w:sz w:val="24"/>
                <w:szCs w:val="24"/>
                <w:lang w:val="en-US" w:eastAsia="zh-CN" w:bidi="ar"/>
                <w:woUserID w:val="1"/>
              </w:rPr>
              <w:t>序号</w:t>
            </w:r>
          </w:p>
        </w:tc>
        <w:tc>
          <w:tcPr>
            <w:tcW w:w="7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EEA5A3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-h" w:hAnsi="var(--dsw-font-markdown-table-h" w:eastAsia="var(--dsw-font-markdown-table-h" w:cs="var(--dsw-font-markdown-table-h"/>
                <w:b/>
                <w:bCs/>
                <w:woUserID w:val="1"/>
              </w:rPr>
            </w:pPr>
            <w:r>
              <w:rPr>
                <w:rFonts w:hint="default" w:ascii="var(--dsw-font-markdown-table-h" w:hAnsi="var(--dsw-font-markdown-table-h" w:eastAsia="var(--dsw-font-markdown-table-h" w:cs="var(--dsw-font-markdown-table-h"/>
                <w:b/>
                <w:bCs/>
                <w:kern w:val="0"/>
                <w:sz w:val="24"/>
                <w:szCs w:val="24"/>
                <w:lang w:val="en-US" w:eastAsia="zh-CN" w:bidi="ar"/>
                <w:woUserID w:val="1"/>
              </w:rPr>
              <w:t>一级模块</w:t>
            </w:r>
          </w:p>
        </w:tc>
        <w:tc>
          <w:tcPr>
            <w:tcW w:w="6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4918DB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-h" w:hAnsi="var(--dsw-font-markdown-table-h" w:eastAsia="var(--dsw-font-markdown-table-h" w:cs="var(--dsw-font-markdown-table-h"/>
                <w:b/>
                <w:bCs/>
                <w:woUserID w:val="1"/>
              </w:rPr>
            </w:pPr>
            <w:r>
              <w:rPr>
                <w:rFonts w:hint="default" w:ascii="var(--dsw-font-markdown-table-h" w:hAnsi="var(--dsw-font-markdown-table-h" w:eastAsia="var(--dsw-font-markdown-table-h" w:cs="var(--dsw-font-markdown-table-h"/>
                <w:b/>
                <w:bCs/>
                <w:kern w:val="0"/>
                <w:sz w:val="24"/>
                <w:szCs w:val="24"/>
                <w:lang w:val="en-US" w:eastAsia="zh-CN" w:bidi="ar"/>
                <w:woUserID w:val="1"/>
              </w:rPr>
              <w:t>二级模块</w:t>
            </w:r>
          </w:p>
        </w:tc>
        <w:tc>
          <w:tcPr>
            <w:tcW w:w="14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9D1BD5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-h" w:hAnsi="var(--dsw-font-markdown-table-h" w:eastAsia="var(--dsw-font-markdown-table-h" w:cs="var(--dsw-font-markdown-table-h"/>
                <w:b/>
                <w:bCs/>
                <w:woUserID w:val="1"/>
              </w:rPr>
            </w:pPr>
            <w:r>
              <w:rPr>
                <w:rFonts w:hint="default" w:ascii="var(--dsw-font-markdown-table-h" w:hAnsi="var(--dsw-font-markdown-table-h" w:eastAsia="var(--dsw-font-markdown-table-h" w:cs="var(--dsw-font-markdown-table-h"/>
                <w:b/>
                <w:bCs/>
                <w:kern w:val="0"/>
                <w:sz w:val="24"/>
                <w:szCs w:val="24"/>
                <w:lang w:val="en-US" w:eastAsia="zh-CN" w:bidi="ar"/>
                <w:woUserID w:val="1"/>
              </w:rPr>
              <w:t>三级模块</w:t>
            </w:r>
          </w:p>
        </w:tc>
        <w:tc>
          <w:tcPr>
            <w:tcW w:w="3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8F6413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-h" w:hAnsi="var(--dsw-font-markdown-table-h" w:eastAsia="var(--dsw-font-markdown-table-h" w:cs="var(--dsw-font-markdown-table-h"/>
                <w:b/>
                <w:bCs/>
                <w:woUserID w:val="1"/>
              </w:rPr>
            </w:pPr>
            <w:r>
              <w:rPr>
                <w:rFonts w:hint="default" w:ascii="var(--dsw-font-markdown-table-h" w:hAnsi="var(--dsw-font-markdown-table-h" w:eastAsia="var(--dsw-font-markdown-table-h" w:cs="var(--dsw-font-markdown-table-h"/>
                <w:b/>
                <w:bCs/>
                <w:kern w:val="0"/>
                <w:sz w:val="24"/>
                <w:szCs w:val="24"/>
                <w:lang w:val="en-US" w:eastAsia="zh-CN" w:bidi="ar"/>
                <w:woUserID w:val="1"/>
              </w:rPr>
              <w:t>归属</w:t>
            </w:r>
          </w:p>
        </w:tc>
        <w:tc>
          <w:tcPr>
            <w:tcW w:w="5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B4725D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-h" w:hAnsi="var(--dsw-font-markdown-table-h" w:eastAsia="var(--dsw-font-markdown-table-h" w:cs="var(--dsw-font-markdown-table-h"/>
                <w:b/>
                <w:bCs/>
                <w:woUserID w:val="1"/>
              </w:rPr>
            </w:pPr>
            <w:r>
              <w:rPr>
                <w:rFonts w:hint="default" w:ascii="var(--dsw-font-markdown-table-h" w:hAnsi="var(--dsw-font-markdown-table-h" w:eastAsia="var(--dsw-font-markdown-table-h" w:cs="var(--dsw-font-markdown-table-h"/>
                <w:b/>
                <w:bCs/>
                <w:kern w:val="0"/>
                <w:sz w:val="24"/>
                <w:szCs w:val="24"/>
                <w:lang w:val="en-US" w:eastAsia="zh-CN" w:bidi="ar"/>
                <w:woUserID w:val="1"/>
              </w:rPr>
              <w:t>四级权限</w:t>
            </w:r>
          </w:p>
        </w:tc>
        <w:tc>
          <w:tcPr>
            <w:tcW w:w="10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A3FC2A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-h" w:hAnsi="var(--dsw-font-markdown-table-h" w:eastAsia="var(--dsw-font-markdown-table-h" w:cs="var(--dsw-font-markdown-table-h"/>
                <w:b/>
                <w:bCs/>
                <w:woUserID w:val="1"/>
              </w:rPr>
            </w:pPr>
            <w:r>
              <w:rPr>
                <w:rFonts w:hint="default" w:ascii="var(--dsw-font-markdown-table-h" w:hAnsi="var(--dsw-font-markdown-table-h" w:eastAsia="var(--dsw-font-markdown-table-h" w:cs="var(--dsw-font-markdown-table-h"/>
                <w:b/>
                <w:bCs/>
                <w:kern w:val="0"/>
                <w:sz w:val="24"/>
                <w:szCs w:val="24"/>
                <w:lang w:val="en-US" w:eastAsia="zh-CN" w:bidi="ar"/>
                <w:woUserID w:val="1"/>
              </w:rPr>
              <w:t>主要用户</w:t>
            </w:r>
          </w:p>
        </w:tc>
      </w:tr>
      <w:tr w14:paraId="734F57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FE23805">
            <w:pPr>
              <w:keepNext w:val="0"/>
              <w:keepLines w:val="0"/>
              <w:widowControl/>
              <w:suppressLineNumbers w:val="0"/>
              <w:jc w:val="left"/>
              <w:rPr>
                <w:rFonts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b/>
                <w:bCs/>
                <w:kern w:val="0"/>
                <w:sz w:val="24"/>
                <w:szCs w:val="24"/>
                <w:lang w:val="en-US" w:eastAsia="zh-CN" w:bidi="ar"/>
                <w:woUserID w:val="1"/>
              </w:rPr>
              <w:t>1</w:t>
            </w:r>
          </w:p>
        </w:tc>
        <w:tc>
          <w:tcPr>
            <w:tcW w:w="7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E82EA1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b/>
                <w:bCs/>
                <w:kern w:val="0"/>
                <w:sz w:val="24"/>
                <w:szCs w:val="24"/>
                <w:lang w:val="en-US" w:eastAsia="zh-CN" w:bidi="ar"/>
                <w:woUserID w:val="1"/>
              </w:rPr>
              <w:t>驾驶舱</w:t>
            </w:r>
          </w:p>
        </w:tc>
        <w:tc>
          <w:tcPr>
            <w:tcW w:w="6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DF86C0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1.1 指标总览</w:t>
            </w:r>
          </w:p>
        </w:tc>
        <w:tc>
          <w:tcPr>
            <w:tcW w:w="14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C8FBFA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派遣企业/用工单位/派遣员工数、高危企业数、工伤参保率、安责险覆盖率、扩面完成率、预警数、新业态参保人数、职业伤害发生率</w:t>
            </w:r>
          </w:p>
        </w:tc>
        <w:tc>
          <w:tcPr>
            <w:tcW w:w="3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12254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共性</w:t>
            </w:r>
          </w:p>
        </w:tc>
        <w:tc>
          <w:tcPr>
            <w:tcW w:w="5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3E1E8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省/市/县</w:t>
            </w:r>
          </w:p>
        </w:tc>
        <w:tc>
          <w:tcPr>
            <w:tcW w:w="10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BE6604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人社、应急、税务、工会、平台管理员</w:t>
            </w:r>
          </w:p>
        </w:tc>
      </w:tr>
      <w:tr w14:paraId="32C81D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4BFCD5D">
            <w:pPr>
              <w:rPr>
                <w:rFonts w:hint="default" w:ascii="var(--dsw-font-markdown-table)" w:hAnsi="var(--dsw-font-markdown-table)" w:eastAsia="var(--dsw-font-markdown-table)" w:cs="var(--dsw-font-markdown-table)"/>
                <w:sz w:val="24"/>
                <w:szCs w:val="24"/>
                <w:woUserID w:val="1"/>
              </w:rPr>
            </w:pPr>
          </w:p>
        </w:tc>
        <w:tc>
          <w:tcPr>
            <w:tcW w:w="7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00B4885">
            <w:pPr>
              <w:rPr>
                <w:rFonts w:hint="default" w:ascii="var(--dsw-font-markdown-table)" w:hAnsi="var(--dsw-font-markdown-table)" w:eastAsia="var(--dsw-font-markdown-table)" w:cs="var(--dsw-font-markdown-table)"/>
                <w:sz w:val="24"/>
                <w:szCs w:val="24"/>
                <w:woUserID w:val="1"/>
              </w:rPr>
            </w:pPr>
          </w:p>
        </w:tc>
        <w:tc>
          <w:tcPr>
            <w:tcW w:w="6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9BEC40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1.2 地图可视化</w:t>
            </w:r>
          </w:p>
        </w:tc>
        <w:tc>
          <w:tcPr>
            <w:tcW w:w="14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EA6A1C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企业风险热力图、设备分布图、电子围栏、移动轨迹、新业态服务站点分布</w:t>
            </w:r>
          </w:p>
        </w:tc>
        <w:tc>
          <w:tcPr>
            <w:tcW w:w="3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5ADCFC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共性</w:t>
            </w:r>
          </w:p>
        </w:tc>
        <w:tc>
          <w:tcPr>
            <w:tcW w:w="5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D4C8EA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省/市/县</w:t>
            </w:r>
          </w:p>
        </w:tc>
        <w:tc>
          <w:tcPr>
            <w:tcW w:w="10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B58C5D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人社、应急、平台管理员</w:t>
            </w:r>
          </w:p>
        </w:tc>
      </w:tr>
      <w:tr w14:paraId="63B1EF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1F34F71">
            <w:pPr>
              <w:rPr>
                <w:rFonts w:hint="default" w:ascii="var(--dsw-font-markdown-table)" w:hAnsi="var(--dsw-font-markdown-table)" w:eastAsia="var(--dsw-font-markdown-table)" w:cs="var(--dsw-font-markdown-table)"/>
                <w:sz w:val="24"/>
                <w:szCs w:val="24"/>
                <w:woUserID w:val="1"/>
              </w:rPr>
            </w:pPr>
          </w:p>
        </w:tc>
        <w:tc>
          <w:tcPr>
            <w:tcW w:w="7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8CCDEDA">
            <w:pPr>
              <w:rPr>
                <w:rFonts w:hint="default" w:ascii="var(--dsw-font-markdown-table)" w:hAnsi="var(--dsw-font-markdown-table)" w:eastAsia="var(--dsw-font-markdown-table)" w:cs="var(--dsw-font-markdown-table)"/>
                <w:sz w:val="24"/>
                <w:szCs w:val="24"/>
                <w:woUserID w:val="1"/>
              </w:rPr>
            </w:pPr>
          </w:p>
        </w:tc>
        <w:tc>
          <w:tcPr>
            <w:tcW w:w="6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C99DA8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1.3 实时预警流</w:t>
            </w:r>
          </w:p>
        </w:tc>
        <w:tc>
          <w:tcPr>
            <w:tcW w:w="14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2B7B95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滚动预警列表（级别/位置/摘要/处置状态）</w:t>
            </w:r>
          </w:p>
        </w:tc>
        <w:tc>
          <w:tcPr>
            <w:tcW w:w="3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88CFE4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共性</w:t>
            </w:r>
          </w:p>
        </w:tc>
        <w:tc>
          <w:tcPr>
            <w:tcW w:w="5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CC667B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省/市/县</w:t>
            </w:r>
          </w:p>
        </w:tc>
        <w:tc>
          <w:tcPr>
            <w:tcW w:w="10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193068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人社、应急、税务、工会、平台管理员</w:t>
            </w:r>
          </w:p>
        </w:tc>
      </w:tr>
      <w:tr w14:paraId="3C3910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82CEBEF">
            <w:pPr>
              <w:rPr>
                <w:rFonts w:hint="default" w:ascii="var(--dsw-font-markdown-table)" w:hAnsi="var(--dsw-font-markdown-table)" w:eastAsia="var(--dsw-font-markdown-table)" w:cs="var(--dsw-font-markdown-table)"/>
                <w:sz w:val="24"/>
                <w:szCs w:val="24"/>
                <w:woUserID w:val="1"/>
              </w:rPr>
            </w:pPr>
          </w:p>
        </w:tc>
        <w:tc>
          <w:tcPr>
            <w:tcW w:w="7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53F047">
            <w:pPr>
              <w:rPr>
                <w:rFonts w:hint="default" w:ascii="var(--dsw-font-markdown-table)" w:hAnsi="var(--dsw-font-markdown-table)" w:eastAsia="var(--dsw-font-markdown-table)" w:cs="var(--dsw-font-markdown-table)"/>
                <w:sz w:val="24"/>
                <w:szCs w:val="24"/>
                <w:woUserID w:val="1"/>
              </w:rPr>
            </w:pPr>
          </w:p>
        </w:tc>
        <w:tc>
          <w:tcPr>
            <w:tcW w:w="6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F14183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1.4 红黄绿码企业分类</w:t>
            </w:r>
          </w:p>
        </w:tc>
        <w:tc>
          <w:tcPr>
            <w:tcW w:w="14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4064AE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企业风险排名、风险因子（参保率/赋码率/违规次数/事故率）</w:t>
            </w:r>
          </w:p>
        </w:tc>
        <w:tc>
          <w:tcPr>
            <w:tcW w:w="3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E54C6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共性</w:t>
            </w:r>
          </w:p>
        </w:tc>
        <w:tc>
          <w:tcPr>
            <w:tcW w:w="5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F5F64F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省/市/县/企业</w:t>
            </w:r>
          </w:p>
        </w:tc>
        <w:tc>
          <w:tcPr>
            <w:tcW w:w="10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AB34EB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人社、应急、税务、工会、平台管理员</w:t>
            </w:r>
          </w:p>
        </w:tc>
      </w:tr>
      <w:tr w14:paraId="4BABBC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69E3DD9">
            <w:pPr>
              <w:rPr>
                <w:rFonts w:hint="default" w:ascii="var(--dsw-font-markdown-table)" w:hAnsi="var(--dsw-font-markdown-table)" w:eastAsia="var(--dsw-font-markdown-table)" w:cs="var(--dsw-font-markdown-table)"/>
                <w:sz w:val="24"/>
                <w:szCs w:val="24"/>
                <w:woUserID w:val="1"/>
              </w:rPr>
            </w:pPr>
          </w:p>
        </w:tc>
        <w:tc>
          <w:tcPr>
            <w:tcW w:w="7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FDC76D0">
            <w:pPr>
              <w:rPr>
                <w:rFonts w:hint="default" w:ascii="var(--dsw-font-markdown-table)" w:hAnsi="var(--dsw-font-markdown-table)" w:eastAsia="var(--dsw-font-markdown-table)" w:cs="var(--dsw-font-markdown-table)"/>
                <w:sz w:val="24"/>
                <w:szCs w:val="24"/>
                <w:woUserID w:val="1"/>
              </w:rPr>
            </w:pPr>
          </w:p>
        </w:tc>
        <w:tc>
          <w:tcPr>
            <w:tcW w:w="6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B36F0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1.5 趋势分析</w:t>
            </w:r>
          </w:p>
        </w:tc>
        <w:tc>
          <w:tcPr>
            <w:tcW w:w="14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4EA42F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工伤事故趋势、预警趋势、参保扩面进度、设备改造进度、职业病发病趋势</w:t>
            </w:r>
          </w:p>
        </w:tc>
        <w:tc>
          <w:tcPr>
            <w:tcW w:w="3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D7B393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共性</w:t>
            </w:r>
          </w:p>
        </w:tc>
        <w:tc>
          <w:tcPr>
            <w:tcW w:w="5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016ED4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省/市/县</w:t>
            </w:r>
          </w:p>
        </w:tc>
        <w:tc>
          <w:tcPr>
            <w:tcW w:w="10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82D9C8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人社、应急、平台管理员</w:t>
            </w:r>
          </w:p>
        </w:tc>
      </w:tr>
      <w:tr w14:paraId="2A03F0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23DFBC6">
            <w:pPr>
              <w:rPr>
                <w:rFonts w:hint="default" w:ascii="var(--dsw-font-markdown-table)" w:hAnsi="var(--dsw-font-markdown-table)" w:eastAsia="var(--dsw-font-markdown-table)" w:cs="var(--dsw-font-markdown-table)"/>
                <w:sz w:val="24"/>
                <w:szCs w:val="24"/>
                <w:woUserID w:val="1"/>
              </w:rPr>
            </w:pPr>
          </w:p>
        </w:tc>
        <w:tc>
          <w:tcPr>
            <w:tcW w:w="7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EFDF36A">
            <w:pPr>
              <w:rPr>
                <w:rFonts w:hint="default" w:ascii="var(--dsw-font-markdown-table)" w:hAnsi="var(--dsw-font-markdown-table)" w:eastAsia="var(--dsw-font-markdown-table)" w:cs="var(--dsw-font-markdown-table)"/>
                <w:sz w:val="24"/>
                <w:szCs w:val="24"/>
                <w:woUserID w:val="1"/>
              </w:rPr>
            </w:pPr>
          </w:p>
        </w:tc>
        <w:tc>
          <w:tcPr>
            <w:tcW w:w="6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8356F3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1.6 驾驶舱配置</w:t>
            </w:r>
          </w:p>
        </w:tc>
        <w:tc>
          <w:tcPr>
            <w:tcW w:w="14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B7816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用户自定义卡片、地图中心、自动刷新间隔</w:t>
            </w:r>
          </w:p>
        </w:tc>
        <w:tc>
          <w:tcPr>
            <w:tcW w:w="3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B6CA3B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共性</w:t>
            </w:r>
          </w:p>
        </w:tc>
        <w:tc>
          <w:tcPr>
            <w:tcW w:w="5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A89A0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平台管理员</w:t>
            </w:r>
          </w:p>
        </w:tc>
        <w:tc>
          <w:tcPr>
            <w:tcW w:w="10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4D479A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平台管理员</w:t>
            </w:r>
          </w:p>
        </w:tc>
      </w:tr>
      <w:tr w14:paraId="4E57B0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BC6CBF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b/>
                <w:bCs/>
                <w:kern w:val="0"/>
                <w:sz w:val="24"/>
                <w:szCs w:val="24"/>
                <w:lang w:val="en-US" w:eastAsia="zh-CN" w:bidi="ar"/>
                <w:woUserID w:val="1"/>
              </w:rPr>
              <w:t>2</w:t>
            </w:r>
          </w:p>
        </w:tc>
        <w:tc>
          <w:tcPr>
            <w:tcW w:w="7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DCA229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b/>
                <w:bCs/>
                <w:kern w:val="0"/>
                <w:sz w:val="24"/>
                <w:szCs w:val="24"/>
                <w:lang w:val="en-US" w:eastAsia="zh-CN" w:bidi="ar"/>
                <w:woUserID w:val="1"/>
              </w:rPr>
              <w:t>预警中心</w:t>
            </w:r>
          </w:p>
        </w:tc>
        <w:tc>
          <w:tcPr>
            <w:tcW w:w="6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BA1ED9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2.1 预警工单管理</w:t>
            </w:r>
          </w:p>
        </w:tc>
        <w:tc>
          <w:tcPr>
            <w:tcW w:w="14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EB7A11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预警列表（按类型/级别/状态/时间筛选）、预警详情（证据链）、预警处置（签收/派发/办结/误报/升级）</w:t>
            </w:r>
          </w:p>
        </w:tc>
        <w:tc>
          <w:tcPr>
            <w:tcW w:w="3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AB679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共性</w:t>
            </w:r>
          </w:p>
        </w:tc>
        <w:tc>
          <w:tcPr>
            <w:tcW w:w="5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5207D3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省/市/县/企业</w:t>
            </w:r>
          </w:p>
        </w:tc>
        <w:tc>
          <w:tcPr>
            <w:tcW w:w="10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941F8B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人社、应急、税务、工会、平台管理员</w:t>
            </w:r>
          </w:p>
        </w:tc>
      </w:tr>
      <w:tr w14:paraId="0BC429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F7EE0F5">
            <w:pPr>
              <w:rPr>
                <w:rFonts w:hint="default" w:ascii="var(--dsw-font-markdown-table)" w:hAnsi="var(--dsw-font-markdown-table)" w:eastAsia="var(--dsw-font-markdown-table)" w:cs="var(--dsw-font-markdown-table)"/>
                <w:sz w:val="24"/>
                <w:szCs w:val="24"/>
                <w:woUserID w:val="1"/>
              </w:rPr>
            </w:pPr>
          </w:p>
        </w:tc>
        <w:tc>
          <w:tcPr>
            <w:tcW w:w="7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EDEA273">
            <w:pPr>
              <w:rPr>
                <w:rFonts w:hint="default" w:ascii="var(--dsw-font-markdown-table)" w:hAnsi="var(--dsw-font-markdown-table)" w:eastAsia="var(--dsw-font-markdown-table)" w:cs="var(--dsw-font-markdown-table)"/>
                <w:sz w:val="24"/>
                <w:szCs w:val="24"/>
                <w:woUserID w:val="1"/>
              </w:rPr>
            </w:pPr>
          </w:p>
        </w:tc>
        <w:tc>
          <w:tcPr>
            <w:tcW w:w="6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E6797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2.2 预警规则配置</w:t>
            </w:r>
          </w:p>
        </w:tc>
        <w:tc>
          <w:tcPr>
            <w:tcW w:w="14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01C92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规则名称/级别/条件表达式/推送目标/处置时限/自动升级条件</w:t>
            </w:r>
          </w:p>
        </w:tc>
        <w:tc>
          <w:tcPr>
            <w:tcW w:w="3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55B5F6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共性</w:t>
            </w:r>
          </w:p>
        </w:tc>
        <w:tc>
          <w:tcPr>
            <w:tcW w:w="5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4746E9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平台管理员</w:t>
            </w:r>
          </w:p>
        </w:tc>
        <w:tc>
          <w:tcPr>
            <w:tcW w:w="10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916B2B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平台管理员</w:t>
            </w:r>
          </w:p>
        </w:tc>
      </w:tr>
      <w:tr w14:paraId="405A3F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6A1A01F">
            <w:pPr>
              <w:rPr>
                <w:rFonts w:hint="default" w:ascii="var(--dsw-font-markdown-table)" w:hAnsi="var(--dsw-font-markdown-table)" w:eastAsia="var(--dsw-font-markdown-table)" w:cs="var(--dsw-font-markdown-table)"/>
                <w:sz w:val="24"/>
                <w:szCs w:val="24"/>
                <w:woUserID w:val="1"/>
              </w:rPr>
            </w:pPr>
          </w:p>
        </w:tc>
        <w:tc>
          <w:tcPr>
            <w:tcW w:w="7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74C477D">
            <w:pPr>
              <w:rPr>
                <w:rFonts w:hint="default" w:ascii="var(--dsw-font-markdown-table)" w:hAnsi="var(--dsw-font-markdown-table)" w:eastAsia="var(--dsw-font-markdown-table)" w:cs="var(--dsw-font-markdown-table)"/>
                <w:sz w:val="24"/>
                <w:szCs w:val="24"/>
                <w:woUserID w:val="1"/>
              </w:rPr>
            </w:pPr>
          </w:p>
        </w:tc>
        <w:tc>
          <w:tcPr>
            <w:tcW w:w="6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DF7BF9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2.3 预警统计分析</w:t>
            </w:r>
          </w:p>
        </w:tc>
        <w:tc>
          <w:tcPr>
            <w:tcW w:w="14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ECB719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按级别/规则/区域统计、处置时效分析、设备/人员排行</w:t>
            </w:r>
          </w:p>
        </w:tc>
        <w:tc>
          <w:tcPr>
            <w:tcW w:w="3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27B0F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共性</w:t>
            </w:r>
          </w:p>
        </w:tc>
        <w:tc>
          <w:tcPr>
            <w:tcW w:w="5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5D7942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省/市/县</w:t>
            </w:r>
          </w:p>
        </w:tc>
        <w:tc>
          <w:tcPr>
            <w:tcW w:w="10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9CA965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人社、应急、平台管理员</w:t>
            </w:r>
          </w:p>
        </w:tc>
      </w:tr>
      <w:tr w14:paraId="5B165F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1220BD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b/>
                <w:bCs/>
                <w:kern w:val="0"/>
                <w:sz w:val="24"/>
                <w:szCs w:val="24"/>
                <w:lang w:val="en-US" w:eastAsia="zh-CN" w:bidi="ar"/>
                <w:woUserID w:val="1"/>
              </w:rPr>
              <w:t>3</w:t>
            </w:r>
          </w:p>
        </w:tc>
        <w:tc>
          <w:tcPr>
            <w:tcW w:w="7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F9B90D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b/>
                <w:bCs/>
                <w:kern w:val="0"/>
                <w:sz w:val="24"/>
                <w:szCs w:val="24"/>
                <w:lang w:val="en-US" w:eastAsia="zh-CN" w:bidi="ar"/>
                <w:woUserID w:val="1"/>
              </w:rPr>
              <w:t>AI监测报告</w:t>
            </w:r>
          </w:p>
        </w:tc>
        <w:tc>
          <w:tcPr>
            <w:tcW w:w="6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75111E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b/>
                <w:bCs/>
                <w:kern w:val="0"/>
                <w:sz w:val="24"/>
                <w:szCs w:val="24"/>
                <w:lang w:val="en-US" w:eastAsia="zh-CN" w:bidi="ar"/>
                <w:woUserID w:val="1"/>
              </w:rPr>
              <w:t>3.1 监测报告生成</w:t>
            </w:r>
          </w:p>
        </w:tc>
        <w:tc>
          <w:tcPr>
            <w:tcW w:w="14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AB34F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3.1.1 日报生成、3.1.2 周报生成、3.1.3 月报生成、3.1.4 年报生成</w:t>
            </w:r>
          </w:p>
        </w:tc>
        <w:tc>
          <w:tcPr>
            <w:tcW w:w="3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2249BB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共性</w:t>
            </w:r>
          </w:p>
        </w:tc>
        <w:tc>
          <w:tcPr>
            <w:tcW w:w="5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DE9E26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省/市/县/企业</w:t>
            </w:r>
          </w:p>
        </w:tc>
        <w:tc>
          <w:tcPr>
            <w:tcW w:w="10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B90874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人社、应急、工会、平台管理员</w:t>
            </w:r>
          </w:p>
        </w:tc>
      </w:tr>
      <w:tr w14:paraId="5E0379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FB4EF45">
            <w:pPr>
              <w:rPr>
                <w:rFonts w:hint="default" w:ascii="var(--dsw-font-markdown-table)" w:hAnsi="var(--dsw-font-markdown-table)" w:eastAsia="var(--dsw-font-markdown-table)" w:cs="var(--dsw-font-markdown-table)"/>
                <w:sz w:val="24"/>
                <w:szCs w:val="24"/>
                <w:woUserID w:val="1"/>
              </w:rPr>
            </w:pPr>
          </w:p>
        </w:tc>
        <w:tc>
          <w:tcPr>
            <w:tcW w:w="7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A7E1D6">
            <w:pPr>
              <w:rPr>
                <w:rFonts w:hint="default" w:ascii="var(--dsw-font-markdown-table)" w:hAnsi="var(--dsw-font-markdown-table)" w:eastAsia="var(--dsw-font-markdown-table)" w:cs="var(--dsw-font-markdown-table)"/>
                <w:sz w:val="24"/>
                <w:szCs w:val="24"/>
                <w:woUserID w:val="1"/>
              </w:rPr>
            </w:pPr>
          </w:p>
        </w:tc>
        <w:tc>
          <w:tcPr>
            <w:tcW w:w="6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8FF4FF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b/>
                <w:bCs/>
                <w:kern w:val="0"/>
                <w:sz w:val="24"/>
                <w:szCs w:val="24"/>
                <w:lang w:val="en-US" w:eastAsia="zh-CN" w:bidi="ar"/>
                <w:woUserID w:val="1"/>
              </w:rPr>
              <w:t>3.2 风险评分与排名</w:t>
            </w:r>
          </w:p>
        </w:tc>
        <w:tc>
          <w:tcPr>
            <w:tcW w:w="14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50A6BE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3.2.1 企业风险评分（0-100分）、3.2.2 区域风险排名、3.2.3 行业风险排名、3.2.4 高风险企业清单</w:t>
            </w:r>
          </w:p>
        </w:tc>
        <w:tc>
          <w:tcPr>
            <w:tcW w:w="3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6CD4C2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共性</w:t>
            </w:r>
          </w:p>
        </w:tc>
        <w:tc>
          <w:tcPr>
            <w:tcW w:w="5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AF8086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省/市/县/企业</w:t>
            </w:r>
          </w:p>
        </w:tc>
        <w:tc>
          <w:tcPr>
            <w:tcW w:w="10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2EDA3B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人社、应急、工会、平台管理员</w:t>
            </w:r>
          </w:p>
        </w:tc>
      </w:tr>
      <w:tr w14:paraId="4B8DE7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F37DC15">
            <w:pPr>
              <w:rPr>
                <w:rFonts w:hint="default" w:ascii="var(--dsw-font-markdown-table)" w:hAnsi="var(--dsw-font-markdown-table)" w:eastAsia="var(--dsw-font-markdown-table)" w:cs="var(--dsw-font-markdown-table)"/>
                <w:sz w:val="24"/>
                <w:szCs w:val="24"/>
                <w:woUserID w:val="1"/>
              </w:rPr>
            </w:pPr>
          </w:p>
        </w:tc>
        <w:tc>
          <w:tcPr>
            <w:tcW w:w="7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1A2C74A">
            <w:pPr>
              <w:rPr>
                <w:rFonts w:hint="default" w:ascii="var(--dsw-font-markdown-table)" w:hAnsi="var(--dsw-font-markdown-table)" w:eastAsia="var(--dsw-font-markdown-table)" w:cs="var(--dsw-font-markdown-table)"/>
                <w:sz w:val="24"/>
                <w:szCs w:val="24"/>
                <w:woUserID w:val="1"/>
              </w:rPr>
            </w:pPr>
          </w:p>
        </w:tc>
        <w:tc>
          <w:tcPr>
            <w:tcW w:w="6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56DD5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b/>
                <w:bCs/>
                <w:kern w:val="0"/>
                <w:sz w:val="24"/>
                <w:szCs w:val="24"/>
                <w:lang w:val="en-US" w:eastAsia="zh-CN" w:bidi="ar"/>
                <w:woUserID w:val="1"/>
              </w:rPr>
              <w:t>3.3 多维筛选与穿透</w:t>
            </w:r>
          </w:p>
        </w:tc>
        <w:tc>
          <w:tcPr>
            <w:tcW w:w="14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4F451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3.3.1 时间段筛选、3.3.2 行政区划筛选、3.3.3 考核维度筛选、3.3.4 企业类型筛选、3.3.5 风险等级筛选</w:t>
            </w:r>
          </w:p>
        </w:tc>
        <w:tc>
          <w:tcPr>
            <w:tcW w:w="3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7959C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共性</w:t>
            </w:r>
          </w:p>
        </w:tc>
        <w:tc>
          <w:tcPr>
            <w:tcW w:w="5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7364E4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省/市/县/企业</w:t>
            </w:r>
          </w:p>
        </w:tc>
        <w:tc>
          <w:tcPr>
            <w:tcW w:w="10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136F35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人社、应急、工会、平台管理员</w:t>
            </w:r>
          </w:p>
        </w:tc>
      </w:tr>
      <w:tr w14:paraId="63046F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9DEE5C1">
            <w:pPr>
              <w:rPr>
                <w:rFonts w:hint="default" w:ascii="var(--dsw-font-markdown-table)" w:hAnsi="var(--dsw-font-markdown-table)" w:eastAsia="var(--dsw-font-markdown-table)" w:cs="var(--dsw-font-markdown-table)"/>
                <w:sz w:val="24"/>
                <w:szCs w:val="24"/>
                <w:woUserID w:val="1"/>
              </w:rPr>
            </w:pPr>
          </w:p>
        </w:tc>
        <w:tc>
          <w:tcPr>
            <w:tcW w:w="7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856B9E">
            <w:pPr>
              <w:rPr>
                <w:rFonts w:hint="default" w:ascii="var(--dsw-font-markdown-table)" w:hAnsi="var(--dsw-font-markdown-table)" w:eastAsia="var(--dsw-font-markdown-table)" w:cs="var(--dsw-font-markdown-table)"/>
                <w:sz w:val="24"/>
                <w:szCs w:val="24"/>
                <w:woUserID w:val="1"/>
              </w:rPr>
            </w:pPr>
          </w:p>
        </w:tc>
        <w:tc>
          <w:tcPr>
            <w:tcW w:w="6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3A1E9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b/>
                <w:bCs/>
                <w:kern w:val="0"/>
                <w:sz w:val="24"/>
                <w:szCs w:val="24"/>
                <w:lang w:val="en-US" w:eastAsia="zh-CN" w:bidi="ar"/>
                <w:woUserID w:val="1"/>
              </w:rPr>
              <w:t>3.4 监测建议与任务</w:t>
            </w:r>
          </w:p>
        </w:tc>
        <w:tc>
          <w:tcPr>
            <w:tcW w:w="14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E0D619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3.4.1 高风险企业建议（含加强人工监测建议）、3.4.2 人工监测任务派发、3.4.3 监测任务跟踪</w:t>
            </w:r>
          </w:p>
        </w:tc>
        <w:tc>
          <w:tcPr>
            <w:tcW w:w="3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5A65DD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共性</w:t>
            </w:r>
          </w:p>
        </w:tc>
        <w:tc>
          <w:tcPr>
            <w:tcW w:w="5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E3E6ED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省/市/县</w:t>
            </w:r>
          </w:p>
        </w:tc>
        <w:tc>
          <w:tcPr>
            <w:tcW w:w="10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C823ED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人社、应急、工会、平台管理员</w:t>
            </w:r>
          </w:p>
        </w:tc>
      </w:tr>
      <w:tr w14:paraId="10190E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69FA407">
            <w:pPr>
              <w:rPr>
                <w:rFonts w:hint="default" w:ascii="var(--dsw-font-markdown-table)" w:hAnsi="var(--dsw-font-markdown-table)" w:eastAsia="var(--dsw-font-markdown-table)" w:cs="var(--dsw-font-markdown-table)"/>
                <w:sz w:val="24"/>
                <w:szCs w:val="24"/>
                <w:woUserID w:val="1"/>
              </w:rPr>
            </w:pPr>
          </w:p>
        </w:tc>
        <w:tc>
          <w:tcPr>
            <w:tcW w:w="7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538D555">
            <w:pPr>
              <w:rPr>
                <w:rFonts w:hint="default" w:ascii="var(--dsw-font-markdown-table)" w:hAnsi="var(--dsw-font-markdown-table)" w:eastAsia="var(--dsw-font-markdown-table)" w:cs="var(--dsw-font-markdown-table)"/>
                <w:sz w:val="24"/>
                <w:szCs w:val="24"/>
                <w:woUserID w:val="1"/>
              </w:rPr>
            </w:pPr>
          </w:p>
        </w:tc>
        <w:tc>
          <w:tcPr>
            <w:tcW w:w="6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8DC31F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b/>
                <w:bCs/>
                <w:kern w:val="0"/>
                <w:sz w:val="24"/>
                <w:szCs w:val="24"/>
                <w:lang w:val="en-US" w:eastAsia="zh-CN" w:bidi="ar"/>
                <w:woUserID w:val="1"/>
              </w:rPr>
              <w:t>3.5 报告导出与订阅</w:t>
            </w:r>
          </w:p>
        </w:tc>
        <w:tc>
          <w:tcPr>
            <w:tcW w:w="14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9B222E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3.5.1 报告导出（PDF/Excel）、3.5.2 报告订阅（邮件/企微/钉钉）</w:t>
            </w:r>
          </w:p>
        </w:tc>
        <w:tc>
          <w:tcPr>
            <w:tcW w:w="3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F712E8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共性</w:t>
            </w:r>
          </w:p>
        </w:tc>
        <w:tc>
          <w:tcPr>
            <w:tcW w:w="5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9C50B2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省/市/县/企业</w:t>
            </w:r>
          </w:p>
        </w:tc>
        <w:tc>
          <w:tcPr>
            <w:tcW w:w="10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2E66F6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人社、应急、工会、平台管理员</w:t>
            </w:r>
          </w:p>
        </w:tc>
      </w:tr>
      <w:tr w14:paraId="5F5C64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7C25441">
            <w:pPr>
              <w:rPr>
                <w:rFonts w:hint="default" w:ascii="var(--dsw-font-markdown-table)" w:hAnsi="var(--dsw-font-markdown-table)" w:eastAsia="var(--dsw-font-markdown-table)" w:cs="var(--dsw-font-markdown-table)"/>
                <w:sz w:val="24"/>
                <w:szCs w:val="24"/>
                <w:woUserID w:val="1"/>
              </w:rPr>
            </w:pPr>
          </w:p>
        </w:tc>
        <w:tc>
          <w:tcPr>
            <w:tcW w:w="7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0A6E60B">
            <w:pPr>
              <w:rPr>
                <w:rFonts w:hint="default" w:ascii="var(--dsw-font-markdown-table)" w:hAnsi="var(--dsw-font-markdown-table)" w:eastAsia="var(--dsw-font-markdown-table)" w:cs="var(--dsw-font-markdown-table)"/>
                <w:sz w:val="24"/>
                <w:szCs w:val="24"/>
                <w:woUserID w:val="1"/>
              </w:rPr>
            </w:pPr>
          </w:p>
        </w:tc>
        <w:tc>
          <w:tcPr>
            <w:tcW w:w="6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4BA2FC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b/>
                <w:bCs/>
                <w:kern w:val="0"/>
                <w:sz w:val="24"/>
                <w:szCs w:val="24"/>
                <w:lang w:val="en-US" w:eastAsia="zh-CN" w:bidi="ar"/>
                <w:woUserID w:val="1"/>
              </w:rPr>
              <w:t>3.6 评分模型管理</w:t>
            </w:r>
          </w:p>
        </w:tc>
        <w:tc>
          <w:tcPr>
            <w:tcW w:w="14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14CC62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3.6.1 评分权重配置、3.6.2 考核点阈值配置、3.6.3 模型训练与反馈</w:t>
            </w:r>
          </w:p>
        </w:tc>
        <w:tc>
          <w:tcPr>
            <w:tcW w:w="3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6F77A0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共性</w:t>
            </w:r>
          </w:p>
        </w:tc>
        <w:tc>
          <w:tcPr>
            <w:tcW w:w="5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621CB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平台管理员</w:t>
            </w:r>
          </w:p>
        </w:tc>
        <w:tc>
          <w:tcPr>
            <w:tcW w:w="10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191654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平台管理员</w:t>
            </w:r>
          </w:p>
        </w:tc>
      </w:tr>
      <w:tr w14:paraId="6F3BFC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A6E801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b/>
                <w:bCs/>
                <w:kern w:val="0"/>
                <w:sz w:val="24"/>
                <w:szCs w:val="24"/>
                <w:lang w:val="en-US" w:eastAsia="zh-CN" w:bidi="ar"/>
                <w:woUserID w:val="1"/>
              </w:rPr>
              <w:t>4</w:t>
            </w:r>
          </w:p>
        </w:tc>
        <w:tc>
          <w:tcPr>
            <w:tcW w:w="7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BDCAC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b/>
                <w:bCs/>
                <w:kern w:val="0"/>
                <w:sz w:val="24"/>
                <w:szCs w:val="24"/>
                <w:lang w:val="en-US" w:eastAsia="zh-CN" w:bidi="ar"/>
                <w:woUserID w:val="1"/>
              </w:rPr>
              <w:t>合同备案</w:t>
            </w:r>
          </w:p>
        </w:tc>
        <w:tc>
          <w:tcPr>
            <w:tcW w:w="6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FECC2D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4.1 合同列表</w:t>
            </w:r>
          </w:p>
        </w:tc>
        <w:tc>
          <w:tcPr>
            <w:tcW w:w="14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82F100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劳动合同/派遣协议列表（按派遣单位/用工单位/状态筛选）</w:t>
            </w:r>
          </w:p>
        </w:tc>
        <w:tc>
          <w:tcPr>
            <w:tcW w:w="3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DEAD2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劳务</w:t>
            </w:r>
          </w:p>
        </w:tc>
        <w:tc>
          <w:tcPr>
            <w:tcW w:w="5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93905A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省/市/县/企业</w:t>
            </w:r>
          </w:p>
        </w:tc>
        <w:tc>
          <w:tcPr>
            <w:tcW w:w="10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502E16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人社监管员、平台管理员</w:t>
            </w:r>
          </w:p>
        </w:tc>
      </w:tr>
      <w:tr w14:paraId="2B41AD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C3E8DFC">
            <w:pPr>
              <w:rPr>
                <w:rFonts w:hint="default" w:ascii="var(--dsw-font-markdown-table)" w:hAnsi="var(--dsw-font-markdown-table)" w:eastAsia="var(--dsw-font-markdown-table)" w:cs="var(--dsw-font-markdown-table)"/>
                <w:sz w:val="24"/>
                <w:szCs w:val="24"/>
                <w:woUserID w:val="1"/>
              </w:rPr>
            </w:pPr>
          </w:p>
        </w:tc>
        <w:tc>
          <w:tcPr>
            <w:tcW w:w="7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DCE670F">
            <w:pPr>
              <w:rPr>
                <w:rFonts w:hint="default" w:ascii="var(--dsw-font-markdown-table)" w:hAnsi="var(--dsw-font-markdown-table)" w:eastAsia="var(--dsw-font-markdown-table)" w:cs="var(--dsw-font-markdown-table)"/>
                <w:sz w:val="24"/>
                <w:szCs w:val="24"/>
                <w:woUserID w:val="1"/>
              </w:rPr>
            </w:pPr>
          </w:p>
        </w:tc>
        <w:tc>
          <w:tcPr>
            <w:tcW w:w="6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BBC7F2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4.2 合同详情</w:t>
            </w:r>
          </w:p>
        </w:tc>
        <w:tc>
          <w:tcPr>
            <w:tcW w:w="14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35F800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合同PDF原件、备案编号、区块链存证哈希</w:t>
            </w:r>
          </w:p>
        </w:tc>
        <w:tc>
          <w:tcPr>
            <w:tcW w:w="3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918572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劳务</w:t>
            </w:r>
          </w:p>
        </w:tc>
        <w:tc>
          <w:tcPr>
            <w:tcW w:w="5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B313B8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省/市/县/企业</w:t>
            </w:r>
          </w:p>
        </w:tc>
        <w:tc>
          <w:tcPr>
            <w:tcW w:w="10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29CAEC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人社监管员、平台管理员</w:t>
            </w:r>
          </w:p>
        </w:tc>
      </w:tr>
      <w:tr w14:paraId="2172FB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C350797">
            <w:pPr>
              <w:rPr>
                <w:rFonts w:hint="default" w:ascii="var(--dsw-font-markdown-table)" w:hAnsi="var(--dsw-font-markdown-table)" w:eastAsia="var(--dsw-font-markdown-table)" w:cs="var(--dsw-font-markdown-table)"/>
                <w:sz w:val="24"/>
                <w:szCs w:val="24"/>
                <w:woUserID w:val="1"/>
              </w:rPr>
            </w:pPr>
          </w:p>
        </w:tc>
        <w:tc>
          <w:tcPr>
            <w:tcW w:w="7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06972E5">
            <w:pPr>
              <w:rPr>
                <w:rFonts w:hint="default" w:ascii="var(--dsw-font-markdown-table)" w:hAnsi="var(--dsw-font-markdown-table)" w:eastAsia="var(--dsw-font-markdown-table)" w:cs="var(--dsw-font-markdown-table)"/>
                <w:sz w:val="24"/>
                <w:szCs w:val="24"/>
                <w:woUserID w:val="1"/>
              </w:rPr>
            </w:pPr>
          </w:p>
        </w:tc>
        <w:tc>
          <w:tcPr>
            <w:tcW w:w="6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29C6B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4.3 合同到期提醒</w:t>
            </w:r>
          </w:p>
        </w:tc>
        <w:tc>
          <w:tcPr>
            <w:tcW w:w="14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D74991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30日内到期合同列表、批量续签提醒</w:t>
            </w:r>
          </w:p>
        </w:tc>
        <w:tc>
          <w:tcPr>
            <w:tcW w:w="3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68BA9D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劳务</w:t>
            </w:r>
          </w:p>
        </w:tc>
        <w:tc>
          <w:tcPr>
            <w:tcW w:w="5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DF33F1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省/市/县/企业</w:t>
            </w:r>
          </w:p>
        </w:tc>
        <w:tc>
          <w:tcPr>
            <w:tcW w:w="10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196DF6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人社监管员、平台管理员</w:t>
            </w:r>
          </w:p>
        </w:tc>
      </w:tr>
      <w:tr w14:paraId="14793F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2BB736C">
            <w:pPr>
              <w:rPr>
                <w:rFonts w:hint="default" w:ascii="var(--dsw-font-markdown-table)" w:hAnsi="var(--dsw-font-markdown-table)" w:eastAsia="var(--dsw-font-markdown-table)" w:cs="var(--dsw-font-markdown-table)"/>
                <w:sz w:val="24"/>
                <w:szCs w:val="24"/>
                <w:woUserID w:val="1"/>
              </w:rPr>
            </w:pPr>
          </w:p>
        </w:tc>
        <w:tc>
          <w:tcPr>
            <w:tcW w:w="7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CF201A">
            <w:pPr>
              <w:rPr>
                <w:rFonts w:hint="default" w:ascii="var(--dsw-font-markdown-table)" w:hAnsi="var(--dsw-font-markdown-table)" w:eastAsia="var(--dsw-font-markdown-table)" w:cs="var(--dsw-font-markdown-table)"/>
                <w:sz w:val="24"/>
                <w:szCs w:val="24"/>
                <w:woUserID w:val="1"/>
              </w:rPr>
            </w:pPr>
          </w:p>
        </w:tc>
        <w:tc>
          <w:tcPr>
            <w:tcW w:w="6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0D8727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4.4 未备案合同预警</w:t>
            </w:r>
          </w:p>
        </w:tc>
        <w:tc>
          <w:tcPr>
            <w:tcW w:w="14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5CAA8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应备案未备案企业及人员清单</w:t>
            </w:r>
          </w:p>
        </w:tc>
        <w:tc>
          <w:tcPr>
            <w:tcW w:w="3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B6760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劳务</w:t>
            </w:r>
          </w:p>
        </w:tc>
        <w:tc>
          <w:tcPr>
            <w:tcW w:w="5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53B04A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省/市/县/企业</w:t>
            </w:r>
          </w:p>
        </w:tc>
        <w:tc>
          <w:tcPr>
            <w:tcW w:w="10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17627B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人社监管员、平台管理员</w:t>
            </w:r>
          </w:p>
        </w:tc>
      </w:tr>
      <w:tr w14:paraId="3C8D2E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EF9A8FB">
            <w:pPr>
              <w:rPr>
                <w:rFonts w:hint="default" w:ascii="var(--dsw-font-markdown-table)" w:hAnsi="var(--dsw-font-markdown-table)" w:eastAsia="var(--dsw-font-markdown-table)" w:cs="var(--dsw-font-markdown-table)"/>
                <w:sz w:val="24"/>
                <w:szCs w:val="24"/>
                <w:woUserID w:val="1"/>
              </w:rPr>
            </w:pPr>
          </w:p>
        </w:tc>
        <w:tc>
          <w:tcPr>
            <w:tcW w:w="7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B9944D3">
            <w:pPr>
              <w:rPr>
                <w:rFonts w:hint="default" w:ascii="var(--dsw-font-markdown-table)" w:hAnsi="var(--dsw-font-markdown-table)" w:eastAsia="var(--dsw-font-markdown-table)" w:cs="var(--dsw-font-markdown-table)"/>
                <w:sz w:val="24"/>
                <w:szCs w:val="24"/>
                <w:woUserID w:val="1"/>
              </w:rPr>
            </w:pPr>
          </w:p>
        </w:tc>
        <w:tc>
          <w:tcPr>
            <w:tcW w:w="6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F9FBEB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4.5 合同模板库</w:t>
            </w:r>
          </w:p>
        </w:tc>
        <w:tc>
          <w:tcPr>
            <w:tcW w:w="14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AA6E8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标准合同模板上传/更新/下载/审核</w:t>
            </w:r>
          </w:p>
        </w:tc>
        <w:tc>
          <w:tcPr>
            <w:tcW w:w="3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1B150A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劳务</w:t>
            </w:r>
          </w:p>
        </w:tc>
        <w:tc>
          <w:tcPr>
            <w:tcW w:w="5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E8B723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平台管理员</w:t>
            </w:r>
          </w:p>
        </w:tc>
        <w:tc>
          <w:tcPr>
            <w:tcW w:w="10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BC58F1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人社监管员、平台管理员</w:t>
            </w:r>
          </w:p>
        </w:tc>
      </w:tr>
      <w:tr w14:paraId="02E0D0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B7AAF4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b/>
                <w:bCs/>
                <w:kern w:val="0"/>
                <w:sz w:val="24"/>
                <w:szCs w:val="24"/>
                <w:lang w:val="en-US" w:eastAsia="zh-CN" w:bidi="ar"/>
                <w:woUserID w:val="1"/>
              </w:rPr>
              <w:t>5</w:t>
            </w:r>
          </w:p>
        </w:tc>
        <w:tc>
          <w:tcPr>
            <w:tcW w:w="7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779842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b/>
                <w:bCs/>
                <w:kern w:val="0"/>
                <w:sz w:val="24"/>
                <w:szCs w:val="24"/>
                <w:lang w:val="en-US" w:eastAsia="zh-CN" w:bidi="ar"/>
                <w:woUserID w:val="1"/>
              </w:rPr>
              <w:t>用工考勤</w:t>
            </w:r>
          </w:p>
        </w:tc>
        <w:tc>
          <w:tcPr>
            <w:tcW w:w="6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065C1B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5.1 考勤总览</w:t>
            </w:r>
          </w:p>
        </w:tc>
        <w:tc>
          <w:tcPr>
            <w:tcW w:w="14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F5C577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设备在线状态地图、实时打卡记录滚动</w:t>
            </w:r>
          </w:p>
        </w:tc>
        <w:tc>
          <w:tcPr>
            <w:tcW w:w="3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5213A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共性</w:t>
            </w:r>
          </w:p>
        </w:tc>
        <w:tc>
          <w:tcPr>
            <w:tcW w:w="5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202233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省/市/县/企业</w:t>
            </w:r>
          </w:p>
        </w:tc>
        <w:tc>
          <w:tcPr>
            <w:tcW w:w="10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3C3B5E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人社监管员、平台管理员</w:t>
            </w:r>
          </w:p>
        </w:tc>
      </w:tr>
      <w:tr w14:paraId="3B76F4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46CBA12">
            <w:pPr>
              <w:rPr>
                <w:rFonts w:hint="default" w:ascii="var(--dsw-font-markdown-table)" w:hAnsi="var(--dsw-font-markdown-table)" w:eastAsia="var(--dsw-font-markdown-table)" w:cs="var(--dsw-font-markdown-table)"/>
                <w:sz w:val="24"/>
                <w:szCs w:val="24"/>
                <w:woUserID w:val="1"/>
              </w:rPr>
            </w:pPr>
          </w:p>
        </w:tc>
        <w:tc>
          <w:tcPr>
            <w:tcW w:w="7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A4A2A5C">
            <w:pPr>
              <w:rPr>
                <w:rFonts w:hint="default" w:ascii="var(--dsw-font-markdown-table)" w:hAnsi="var(--dsw-font-markdown-table)" w:eastAsia="var(--dsw-font-markdown-table)" w:cs="var(--dsw-font-markdown-table)"/>
                <w:sz w:val="24"/>
                <w:szCs w:val="24"/>
                <w:woUserID w:val="1"/>
              </w:rPr>
            </w:pPr>
          </w:p>
        </w:tc>
        <w:tc>
          <w:tcPr>
            <w:tcW w:w="6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E26B90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5.2 异常考勤统计</w:t>
            </w:r>
          </w:p>
        </w:tc>
        <w:tc>
          <w:tcPr>
            <w:tcW w:w="14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8C99C2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迟到/早退/缺卡/缺勤人数统计（日/周/月）</w:t>
            </w:r>
          </w:p>
        </w:tc>
        <w:tc>
          <w:tcPr>
            <w:tcW w:w="3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7C4BAC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共性</w:t>
            </w:r>
          </w:p>
        </w:tc>
        <w:tc>
          <w:tcPr>
            <w:tcW w:w="5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56160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省/市/县/企业</w:t>
            </w:r>
          </w:p>
        </w:tc>
        <w:tc>
          <w:tcPr>
            <w:tcW w:w="10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A21B02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人社监管员、平台管理员</w:t>
            </w:r>
          </w:p>
        </w:tc>
      </w:tr>
      <w:tr w14:paraId="20A138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FEE7AB9">
            <w:pPr>
              <w:rPr>
                <w:rFonts w:hint="default" w:ascii="var(--dsw-font-markdown-table)" w:hAnsi="var(--dsw-font-markdown-table)" w:eastAsia="var(--dsw-font-markdown-table)" w:cs="var(--dsw-font-markdown-table)"/>
                <w:sz w:val="24"/>
                <w:szCs w:val="24"/>
                <w:woUserID w:val="1"/>
              </w:rPr>
            </w:pPr>
          </w:p>
        </w:tc>
        <w:tc>
          <w:tcPr>
            <w:tcW w:w="7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5B77AD6">
            <w:pPr>
              <w:rPr>
                <w:rFonts w:hint="default" w:ascii="var(--dsw-font-markdown-table)" w:hAnsi="var(--dsw-font-markdown-table)" w:eastAsia="var(--dsw-font-markdown-table)" w:cs="var(--dsw-font-markdown-table)"/>
                <w:sz w:val="24"/>
                <w:szCs w:val="24"/>
                <w:woUserID w:val="1"/>
              </w:rPr>
            </w:pPr>
          </w:p>
        </w:tc>
        <w:tc>
          <w:tcPr>
            <w:tcW w:w="6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AEF135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5.3 考勤明细查询</w:t>
            </w:r>
          </w:p>
        </w:tc>
        <w:tc>
          <w:tcPr>
            <w:tcW w:w="14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8604C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按用工单位/派遣单位/员工/日期范围查询明细</w:t>
            </w:r>
          </w:p>
        </w:tc>
        <w:tc>
          <w:tcPr>
            <w:tcW w:w="3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90FB98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共性</w:t>
            </w:r>
          </w:p>
        </w:tc>
        <w:tc>
          <w:tcPr>
            <w:tcW w:w="5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9F962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省/市/县/企业</w:t>
            </w:r>
          </w:p>
        </w:tc>
        <w:tc>
          <w:tcPr>
            <w:tcW w:w="10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DD8081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人社监管员、平台管理员</w:t>
            </w:r>
          </w:p>
        </w:tc>
      </w:tr>
      <w:tr w14:paraId="6131DF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6BE26DD">
            <w:pPr>
              <w:rPr>
                <w:rFonts w:hint="default" w:ascii="var(--dsw-font-markdown-table)" w:hAnsi="var(--dsw-font-markdown-table)" w:eastAsia="var(--dsw-font-markdown-table)" w:cs="var(--dsw-font-markdown-table)"/>
                <w:sz w:val="24"/>
                <w:szCs w:val="24"/>
                <w:woUserID w:val="1"/>
              </w:rPr>
            </w:pPr>
          </w:p>
        </w:tc>
        <w:tc>
          <w:tcPr>
            <w:tcW w:w="7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DE5C26">
            <w:pPr>
              <w:rPr>
                <w:rFonts w:hint="default" w:ascii="var(--dsw-font-markdown-table)" w:hAnsi="var(--dsw-font-markdown-table)" w:eastAsia="var(--dsw-font-markdown-table)" w:cs="var(--dsw-font-markdown-table)"/>
                <w:sz w:val="24"/>
                <w:szCs w:val="24"/>
                <w:woUserID w:val="1"/>
              </w:rPr>
            </w:pPr>
          </w:p>
        </w:tc>
        <w:tc>
          <w:tcPr>
            <w:tcW w:w="6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38F33F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5.4 设备在线率报表</w:t>
            </w:r>
          </w:p>
        </w:tc>
        <w:tc>
          <w:tcPr>
            <w:tcW w:w="14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30B3A4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区域设备总数/在线数/离线数/在线率</w:t>
            </w:r>
          </w:p>
        </w:tc>
        <w:tc>
          <w:tcPr>
            <w:tcW w:w="3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CA7D04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共性</w:t>
            </w:r>
          </w:p>
        </w:tc>
        <w:tc>
          <w:tcPr>
            <w:tcW w:w="5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AAA086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省/市/县</w:t>
            </w:r>
          </w:p>
        </w:tc>
        <w:tc>
          <w:tcPr>
            <w:tcW w:w="10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A66765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人社监管员、平台管理员</w:t>
            </w:r>
          </w:p>
        </w:tc>
      </w:tr>
      <w:tr w14:paraId="40C859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5BFAEC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b/>
                <w:bCs/>
                <w:kern w:val="0"/>
                <w:sz w:val="24"/>
                <w:szCs w:val="24"/>
                <w:lang w:val="en-US" w:eastAsia="zh-CN" w:bidi="ar"/>
                <w:woUserID w:val="1"/>
              </w:rPr>
              <w:t>6</w:t>
            </w:r>
          </w:p>
        </w:tc>
        <w:tc>
          <w:tcPr>
            <w:tcW w:w="7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92CEAC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b/>
                <w:bCs/>
                <w:kern w:val="0"/>
                <w:sz w:val="24"/>
                <w:szCs w:val="24"/>
                <w:lang w:val="en-US" w:eastAsia="zh-CN" w:bidi="ar"/>
                <w:woUserID w:val="1"/>
              </w:rPr>
              <w:t>工资监管</w:t>
            </w:r>
          </w:p>
        </w:tc>
        <w:tc>
          <w:tcPr>
            <w:tcW w:w="6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3F7AC8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6.1 工资发放监控</w:t>
            </w:r>
          </w:p>
        </w:tc>
        <w:tc>
          <w:tcPr>
            <w:tcW w:w="14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A9D573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工资发放进度（已发放/待发放/逾期未发企业列表）</w:t>
            </w:r>
          </w:p>
        </w:tc>
        <w:tc>
          <w:tcPr>
            <w:tcW w:w="3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12D1B7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劳务</w:t>
            </w:r>
          </w:p>
        </w:tc>
        <w:tc>
          <w:tcPr>
            <w:tcW w:w="5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900F6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省/市/县/企业</w:t>
            </w:r>
          </w:p>
        </w:tc>
        <w:tc>
          <w:tcPr>
            <w:tcW w:w="10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3472ED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人社监管员、平台管理员</w:t>
            </w:r>
          </w:p>
        </w:tc>
      </w:tr>
      <w:tr w14:paraId="1EA8B6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34E8CE1">
            <w:pPr>
              <w:rPr>
                <w:rFonts w:hint="default" w:ascii="var(--dsw-font-markdown-table)" w:hAnsi="var(--dsw-font-markdown-table)" w:eastAsia="var(--dsw-font-markdown-table)" w:cs="var(--dsw-font-markdown-table)"/>
                <w:sz w:val="24"/>
                <w:szCs w:val="24"/>
                <w:woUserID w:val="1"/>
              </w:rPr>
            </w:pPr>
          </w:p>
        </w:tc>
        <w:tc>
          <w:tcPr>
            <w:tcW w:w="7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E4C9383">
            <w:pPr>
              <w:rPr>
                <w:rFonts w:hint="default" w:ascii="var(--dsw-font-markdown-table)" w:hAnsi="var(--dsw-font-markdown-table)" w:eastAsia="var(--dsw-font-markdown-table)" w:cs="var(--dsw-font-markdown-table)"/>
                <w:sz w:val="24"/>
                <w:szCs w:val="24"/>
                <w:woUserID w:val="1"/>
              </w:rPr>
            </w:pPr>
          </w:p>
        </w:tc>
        <w:tc>
          <w:tcPr>
            <w:tcW w:w="6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E99033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6.2 监管账户监控</w:t>
            </w:r>
          </w:p>
        </w:tc>
        <w:tc>
          <w:tcPr>
            <w:tcW w:w="14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930499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各派遣单位监管账户余额/资金流水/到账通知</w:t>
            </w:r>
          </w:p>
        </w:tc>
        <w:tc>
          <w:tcPr>
            <w:tcW w:w="3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3B94D9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劳务</w:t>
            </w:r>
          </w:p>
        </w:tc>
        <w:tc>
          <w:tcPr>
            <w:tcW w:w="5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96606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省/市/县/企业</w:t>
            </w:r>
          </w:p>
        </w:tc>
        <w:tc>
          <w:tcPr>
            <w:tcW w:w="10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8C0483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人社监管员、平台管理员</w:t>
            </w:r>
          </w:p>
        </w:tc>
      </w:tr>
      <w:tr w14:paraId="369625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137A6BD">
            <w:pPr>
              <w:rPr>
                <w:rFonts w:hint="default" w:ascii="var(--dsw-font-markdown-table)" w:hAnsi="var(--dsw-font-markdown-table)" w:eastAsia="var(--dsw-font-markdown-table)" w:cs="var(--dsw-font-markdown-table)"/>
                <w:sz w:val="24"/>
                <w:szCs w:val="24"/>
                <w:woUserID w:val="1"/>
              </w:rPr>
            </w:pPr>
          </w:p>
        </w:tc>
        <w:tc>
          <w:tcPr>
            <w:tcW w:w="7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1703508">
            <w:pPr>
              <w:rPr>
                <w:rFonts w:hint="default" w:ascii="var(--dsw-font-markdown-table)" w:hAnsi="var(--dsw-font-markdown-table)" w:eastAsia="var(--dsw-font-markdown-table)" w:cs="var(--dsw-font-markdown-table)"/>
                <w:sz w:val="24"/>
                <w:szCs w:val="24"/>
                <w:woUserID w:val="1"/>
              </w:rPr>
            </w:pPr>
          </w:p>
        </w:tc>
        <w:tc>
          <w:tcPr>
            <w:tcW w:w="6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E2DEC0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6.3 拖欠工资预警</w:t>
            </w:r>
          </w:p>
        </w:tc>
        <w:tc>
          <w:tcPr>
            <w:tcW w:w="14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98485C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超期未发企业催办、涉及金额/人数</w:t>
            </w:r>
          </w:p>
        </w:tc>
        <w:tc>
          <w:tcPr>
            <w:tcW w:w="3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77F68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劳务</w:t>
            </w:r>
          </w:p>
        </w:tc>
        <w:tc>
          <w:tcPr>
            <w:tcW w:w="5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F37492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省/市/县/企业</w:t>
            </w:r>
          </w:p>
        </w:tc>
        <w:tc>
          <w:tcPr>
            <w:tcW w:w="10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3E956A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人社监管员、平台管理员</w:t>
            </w:r>
          </w:p>
        </w:tc>
      </w:tr>
      <w:tr w14:paraId="3B5066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A0FC46F">
            <w:pPr>
              <w:rPr>
                <w:rFonts w:hint="default" w:ascii="var(--dsw-font-markdown-table)" w:hAnsi="var(--dsw-font-markdown-table)" w:eastAsia="var(--dsw-font-markdown-table)" w:cs="var(--dsw-font-markdown-table)"/>
                <w:sz w:val="24"/>
                <w:szCs w:val="24"/>
                <w:woUserID w:val="1"/>
              </w:rPr>
            </w:pPr>
          </w:p>
        </w:tc>
        <w:tc>
          <w:tcPr>
            <w:tcW w:w="7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13EBF0E">
            <w:pPr>
              <w:rPr>
                <w:rFonts w:hint="default" w:ascii="var(--dsw-font-markdown-table)" w:hAnsi="var(--dsw-font-markdown-table)" w:eastAsia="var(--dsw-font-markdown-table)" w:cs="var(--dsw-font-markdown-table)"/>
                <w:sz w:val="24"/>
                <w:szCs w:val="24"/>
                <w:woUserID w:val="1"/>
              </w:rPr>
            </w:pPr>
          </w:p>
        </w:tc>
        <w:tc>
          <w:tcPr>
            <w:tcW w:w="6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83AB2D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6.4 银行代发结果监控</w:t>
            </w:r>
          </w:p>
        </w:tc>
        <w:tc>
          <w:tcPr>
            <w:tcW w:w="14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E03133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代发失败记录（卡号错误/账户冻结等）及重试</w:t>
            </w:r>
          </w:p>
        </w:tc>
        <w:tc>
          <w:tcPr>
            <w:tcW w:w="3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2E003F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劳务</w:t>
            </w:r>
          </w:p>
        </w:tc>
        <w:tc>
          <w:tcPr>
            <w:tcW w:w="5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13612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省/市/县/企业</w:t>
            </w:r>
          </w:p>
        </w:tc>
        <w:tc>
          <w:tcPr>
            <w:tcW w:w="10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64EC1B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人社监管员、平台管理员</w:t>
            </w:r>
          </w:p>
        </w:tc>
      </w:tr>
      <w:tr w14:paraId="6ED867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DF0F9C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b/>
                <w:bCs/>
                <w:kern w:val="0"/>
                <w:sz w:val="24"/>
                <w:szCs w:val="24"/>
                <w:lang w:val="en-US" w:eastAsia="zh-CN" w:bidi="ar"/>
                <w:woUserID w:val="1"/>
              </w:rPr>
              <w:t>7</w:t>
            </w:r>
          </w:p>
        </w:tc>
        <w:tc>
          <w:tcPr>
            <w:tcW w:w="7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9E026F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b/>
                <w:bCs/>
                <w:kern w:val="0"/>
                <w:sz w:val="24"/>
                <w:szCs w:val="24"/>
                <w:lang w:val="en-US" w:eastAsia="zh-CN" w:bidi="ar"/>
                <w:woUserID w:val="1"/>
              </w:rPr>
              <w:t>社保监管</w:t>
            </w:r>
          </w:p>
        </w:tc>
        <w:tc>
          <w:tcPr>
            <w:tcW w:w="6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4AE83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7.1 社保缴费监控</w:t>
            </w:r>
          </w:p>
        </w:tc>
        <w:tc>
          <w:tcPr>
            <w:tcW w:w="14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59271B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按月展示派遣单位/高危企业/新业态平台缴费状态（已缴/未缴/断缴）</w:t>
            </w:r>
          </w:p>
        </w:tc>
        <w:tc>
          <w:tcPr>
            <w:tcW w:w="3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48D01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共性</w:t>
            </w:r>
          </w:p>
        </w:tc>
        <w:tc>
          <w:tcPr>
            <w:tcW w:w="5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F4CEE3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省/市/县/企业</w:t>
            </w:r>
          </w:p>
        </w:tc>
        <w:tc>
          <w:tcPr>
            <w:tcW w:w="10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7439EC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人社监管员、平台管理员</w:t>
            </w:r>
          </w:p>
        </w:tc>
      </w:tr>
      <w:tr w14:paraId="136FA4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4150FD9">
            <w:pPr>
              <w:rPr>
                <w:rFonts w:hint="default" w:ascii="var(--dsw-font-markdown-table)" w:hAnsi="var(--dsw-font-markdown-table)" w:eastAsia="var(--dsw-font-markdown-table)" w:cs="var(--dsw-font-markdown-table)"/>
                <w:sz w:val="24"/>
                <w:szCs w:val="24"/>
                <w:woUserID w:val="1"/>
              </w:rPr>
            </w:pPr>
          </w:p>
        </w:tc>
        <w:tc>
          <w:tcPr>
            <w:tcW w:w="7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D9E2FC4">
            <w:pPr>
              <w:rPr>
                <w:rFonts w:hint="default" w:ascii="var(--dsw-font-markdown-table)" w:hAnsi="var(--dsw-font-markdown-table)" w:eastAsia="var(--dsw-font-markdown-table)" w:cs="var(--dsw-font-markdown-table)"/>
                <w:sz w:val="24"/>
                <w:szCs w:val="24"/>
                <w:woUserID w:val="1"/>
              </w:rPr>
            </w:pPr>
          </w:p>
        </w:tc>
        <w:tc>
          <w:tcPr>
            <w:tcW w:w="6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14081B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7.2 基数比对</w:t>
            </w:r>
          </w:p>
        </w:tc>
        <w:tc>
          <w:tcPr>
            <w:tcW w:w="14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2D2036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实际工资与社保缴费基数差异列表</w:t>
            </w:r>
          </w:p>
        </w:tc>
        <w:tc>
          <w:tcPr>
            <w:tcW w:w="3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104C76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共性</w:t>
            </w:r>
          </w:p>
        </w:tc>
        <w:tc>
          <w:tcPr>
            <w:tcW w:w="5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D8AC84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省/市/县/企业</w:t>
            </w:r>
          </w:p>
        </w:tc>
        <w:tc>
          <w:tcPr>
            <w:tcW w:w="10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74F417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人社监管员、平台管理员</w:t>
            </w:r>
          </w:p>
        </w:tc>
      </w:tr>
      <w:tr w14:paraId="1A1690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153964E">
            <w:pPr>
              <w:rPr>
                <w:rFonts w:hint="default" w:ascii="var(--dsw-font-markdown-table)" w:hAnsi="var(--dsw-font-markdown-table)" w:eastAsia="var(--dsw-font-markdown-table)" w:cs="var(--dsw-font-markdown-table)"/>
                <w:sz w:val="24"/>
                <w:szCs w:val="24"/>
                <w:woUserID w:val="1"/>
              </w:rPr>
            </w:pPr>
          </w:p>
        </w:tc>
        <w:tc>
          <w:tcPr>
            <w:tcW w:w="7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5E1FFE">
            <w:pPr>
              <w:rPr>
                <w:rFonts w:hint="default" w:ascii="var(--dsw-font-markdown-table)" w:hAnsi="var(--dsw-font-markdown-table)" w:eastAsia="var(--dsw-font-markdown-table)" w:cs="var(--dsw-font-markdown-table)"/>
                <w:sz w:val="24"/>
                <w:szCs w:val="24"/>
                <w:woUserID w:val="1"/>
              </w:rPr>
            </w:pPr>
          </w:p>
        </w:tc>
        <w:tc>
          <w:tcPr>
            <w:tcW w:w="6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2A20F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7.3 参保率统计</w:t>
            </w:r>
          </w:p>
        </w:tc>
        <w:tc>
          <w:tcPr>
            <w:tcW w:w="14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7DF8E3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各派遣单位/高危企业/新业态平台参保率排名</w:t>
            </w:r>
          </w:p>
        </w:tc>
        <w:tc>
          <w:tcPr>
            <w:tcW w:w="3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813C0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共性</w:t>
            </w:r>
          </w:p>
        </w:tc>
        <w:tc>
          <w:tcPr>
            <w:tcW w:w="5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A10569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省/市/县</w:t>
            </w:r>
          </w:p>
        </w:tc>
        <w:tc>
          <w:tcPr>
            <w:tcW w:w="10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379111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人社监管员、平台管理员</w:t>
            </w:r>
          </w:p>
        </w:tc>
      </w:tr>
      <w:tr w14:paraId="101593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7AF2398">
            <w:pPr>
              <w:rPr>
                <w:rFonts w:hint="default" w:ascii="var(--dsw-font-markdown-table)" w:hAnsi="var(--dsw-font-markdown-table)" w:eastAsia="var(--dsw-font-markdown-table)" w:cs="var(--dsw-font-markdown-table)"/>
                <w:sz w:val="24"/>
                <w:szCs w:val="24"/>
                <w:woUserID w:val="1"/>
              </w:rPr>
            </w:pPr>
          </w:p>
        </w:tc>
        <w:tc>
          <w:tcPr>
            <w:tcW w:w="7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15AD066">
            <w:pPr>
              <w:rPr>
                <w:rFonts w:hint="default" w:ascii="var(--dsw-font-markdown-table)" w:hAnsi="var(--dsw-font-markdown-table)" w:eastAsia="var(--dsw-font-markdown-table)" w:cs="var(--dsw-font-markdown-table)"/>
                <w:sz w:val="24"/>
                <w:szCs w:val="24"/>
                <w:woUserID w:val="1"/>
              </w:rPr>
            </w:pPr>
          </w:p>
        </w:tc>
        <w:tc>
          <w:tcPr>
            <w:tcW w:w="6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F5988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7.4 社保补缴跟踪</w:t>
            </w:r>
          </w:p>
        </w:tc>
        <w:tc>
          <w:tcPr>
            <w:tcW w:w="14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F69D7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断缴企业整改通知下达/补缴进度跟踪/凭证上传</w:t>
            </w:r>
          </w:p>
        </w:tc>
        <w:tc>
          <w:tcPr>
            <w:tcW w:w="3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B1066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共性</w:t>
            </w:r>
          </w:p>
        </w:tc>
        <w:tc>
          <w:tcPr>
            <w:tcW w:w="5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45D10C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省/市/县/企业</w:t>
            </w:r>
          </w:p>
        </w:tc>
        <w:tc>
          <w:tcPr>
            <w:tcW w:w="10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1E3F8C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人社监管员、平台管理员</w:t>
            </w:r>
          </w:p>
        </w:tc>
      </w:tr>
      <w:tr w14:paraId="5D5F39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D0CA55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b/>
                <w:bCs/>
                <w:kern w:val="0"/>
                <w:sz w:val="24"/>
                <w:szCs w:val="24"/>
                <w:lang w:val="en-US" w:eastAsia="zh-CN" w:bidi="ar"/>
                <w:woUserID w:val="1"/>
              </w:rPr>
              <w:t>8</w:t>
            </w:r>
          </w:p>
        </w:tc>
        <w:tc>
          <w:tcPr>
            <w:tcW w:w="7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5B0BE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b/>
                <w:bCs/>
                <w:kern w:val="0"/>
                <w:sz w:val="24"/>
                <w:szCs w:val="24"/>
                <w:lang w:val="en-US" w:eastAsia="zh-CN" w:bidi="ar"/>
                <w:woUserID w:val="1"/>
              </w:rPr>
              <w:t>工伤监管</w:t>
            </w:r>
          </w:p>
        </w:tc>
        <w:tc>
          <w:tcPr>
            <w:tcW w:w="6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372A7B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b/>
                <w:bCs/>
                <w:kern w:val="0"/>
                <w:sz w:val="24"/>
                <w:szCs w:val="24"/>
                <w:lang w:val="en-US" w:eastAsia="zh-CN" w:bidi="ar"/>
                <w:woUserID w:val="1"/>
              </w:rPr>
              <w:t>8.1 工伤事件管理</w:t>
            </w:r>
          </w:p>
        </w:tc>
        <w:tc>
          <w:tcPr>
            <w:tcW w:w="14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349BD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8.1.1 工伤事件列表、8.1.2 工伤详情、8.1.3 工伤认定材料审核</w:t>
            </w:r>
          </w:p>
        </w:tc>
        <w:tc>
          <w:tcPr>
            <w:tcW w:w="3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529736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共性</w:t>
            </w:r>
          </w:p>
        </w:tc>
        <w:tc>
          <w:tcPr>
            <w:tcW w:w="5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E345A5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省/市/县/企业</w:t>
            </w:r>
          </w:p>
        </w:tc>
        <w:tc>
          <w:tcPr>
            <w:tcW w:w="10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AA9E6E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人社监管员、平台管理员</w:t>
            </w:r>
          </w:p>
        </w:tc>
      </w:tr>
      <w:tr w14:paraId="5864E1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C6964A3">
            <w:pPr>
              <w:rPr>
                <w:rFonts w:hint="default" w:ascii="var(--dsw-font-markdown-table)" w:hAnsi="var(--dsw-font-markdown-table)" w:eastAsia="var(--dsw-font-markdown-table)" w:cs="var(--dsw-font-markdown-table)"/>
                <w:sz w:val="24"/>
                <w:szCs w:val="24"/>
                <w:woUserID w:val="1"/>
              </w:rPr>
            </w:pPr>
          </w:p>
        </w:tc>
        <w:tc>
          <w:tcPr>
            <w:tcW w:w="7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2A3974F">
            <w:pPr>
              <w:rPr>
                <w:rFonts w:hint="default" w:ascii="var(--dsw-font-markdown-table)" w:hAnsi="var(--dsw-font-markdown-table)" w:eastAsia="var(--dsw-font-markdown-table)" w:cs="var(--dsw-font-markdown-table)"/>
                <w:sz w:val="24"/>
                <w:szCs w:val="24"/>
                <w:woUserID w:val="1"/>
              </w:rPr>
            </w:pPr>
          </w:p>
        </w:tc>
        <w:tc>
          <w:tcPr>
            <w:tcW w:w="6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6CEDF3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b/>
                <w:bCs/>
                <w:kern w:val="0"/>
                <w:sz w:val="24"/>
                <w:szCs w:val="24"/>
                <w:lang w:val="en-US" w:eastAsia="zh-CN" w:bidi="ar"/>
                <w:woUserID w:val="1"/>
              </w:rPr>
              <w:t>8.2 工伤认定辅助</w:t>
            </w:r>
          </w:p>
        </w:tc>
        <w:tc>
          <w:tcPr>
            <w:tcW w:w="14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FB3DE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8.2.1 倒计时监控（距30天截止）、8.2.2 证据包导出</w:t>
            </w:r>
          </w:p>
        </w:tc>
        <w:tc>
          <w:tcPr>
            <w:tcW w:w="3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9258E8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共性</w:t>
            </w:r>
          </w:p>
        </w:tc>
        <w:tc>
          <w:tcPr>
            <w:tcW w:w="5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90A15A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省/市/县/企业</w:t>
            </w:r>
          </w:p>
        </w:tc>
        <w:tc>
          <w:tcPr>
            <w:tcW w:w="10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13FC86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人社监管员、平台管理员</w:t>
            </w:r>
          </w:p>
        </w:tc>
      </w:tr>
      <w:tr w14:paraId="57DE7D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D41449A">
            <w:pPr>
              <w:rPr>
                <w:rFonts w:hint="default" w:ascii="var(--dsw-font-markdown-table)" w:hAnsi="var(--dsw-font-markdown-table)" w:eastAsia="var(--dsw-font-markdown-table)" w:cs="var(--dsw-font-markdown-table)"/>
                <w:sz w:val="24"/>
                <w:szCs w:val="24"/>
                <w:woUserID w:val="1"/>
              </w:rPr>
            </w:pPr>
          </w:p>
        </w:tc>
        <w:tc>
          <w:tcPr>
            <w:tcW w:w="7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DD0E694">
            <w:pPr>
              <w:rPr>
                <w:rFonts w:hint="default" w:ascii="var(--dsw-font-markdown-table)" w:hAnsi="var(--dsw-font-markdown-table)" w:eastAsia="var(--dsw-font-markdown-table)" w:cs="var(--dsw-font-markdown-table)"/>
                <w:sz w:val="24"/>
                <w:szCs w:val="24"/>
                <w:woUserID w:val="1"/>
              </w:rPr>
            </w:pPr>
          </w:p>
        </w:tc>
        <w:tc>
          <w:tcPr>
            <w:tcW w:w="6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9F8E5F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b/>
                <w:bCs/>
                <w:kern w:val="0"/>
                <w:sz w:val="24"/>
                <w:szCs w:val="24"/>
                <w:lang w:val="en-US" w:eastAsia="zh-CN" w:bidi="ar"/>
                <w:woUserID w:val="1"/>
              </w:rPr>
              <w:t>8.3 工伤统计分析</w:t>
            </w:r>
          </w:p>
        </w:tc>
        <w:tc>
          <w:tcPr>
            <w:tcW w:w="14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D0AFED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8.3.1 工伤发生率统计（按单位/行业/区域）、8.3.2 伤残等级分布</w:t>
            </w:r>
          </w:p>
        </w:tc>
        <w:tc>
          <w:tcPr>
            <w:tcW w:w="3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FCDED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共性</w:t>
            </w:r>
          </w:p>
        </w:tc>
        <w:tc>
          <w:tcPr>
            <w:tcW w:w="5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722D38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省/市/县</w:t>
            </w:r>
          </w:p>
        </w:tc>
        <w:tc>
          <w:tcPr>
            <w:tcW w:w="10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711FCB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人社监管员、平台管理员</w:t>
            </w:r>
          </w:p>
        </w:tc>
      </w:tr>
      <w:tr w14:paraId="543CB3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F3D75B1">
            <w:pPr>
              <w:rPr>
                <w:rFonts w:hint="default" w:ascii="var(--dsw-font-markdown-table)" w:hAnsi="var(--dsw-font-markdown-table)" w:eastAsia="var(--dsw-font-markdown-table)" w:cs="var(--dsw-font-markdown-table)"/>
                <w:sz w:val="24"/>
                <w:szCs w:val="24"/>
                <w:woUserID w:val="1"/>
              </w:rPr>
            </w:pPr>
          </w:p>
        </w:tc>
        <w:tc>
          <w:tcPr>
            <w:tcW w:w="7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E8E4B6E">
            <w:pPr>
              <w:rPr>
                <w:rFonts w:hint="default" w:ascii="var(--dsw-font-markdown-table)" w:hAnsi="var(--dsw-font-markdown-table)" w:eastAsia="var(--dsw-font-markdown-table)" w:cs="var(--dsw-font-markdown-table)"/>
                <w:sz w:val="24"/>
                <w:szCs w:val="24"/>
                <w:woUserID w:val="1"/>
              </w:rPr>
            </w:pPr>
          </w:p>
        </w:tc>
        <w:tc>
          <w:tcPr>
            <w:tcW w:w="6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526A3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b/>
                <w:bCs/>
                <w:kern w:val="0"/>
                <w:sz w:val="24"/>
                <w:szCs w:val="24"/>
                <w:lang w:val="en-US" w:eastAsia="zh-CN" w:bidi="ar"/>
                <w:woUserID w:val="1"/>
              </w:rPr>
              <w:t>8.4 工伤预防</w:t>
            </w:r>
          </w:p>
        </w:tc>
        <w:tc>
          <w:tcPr>
            <w:tcW w:w="14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49B1F1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8.4.1 工伤预防项目管理（申报/立项/监督/验收/档案）、8.4.2 工伤预防宣传（宣传月/素材库/警示案例/教育基地）、8.4.3 工伤预防培训（重点岗位/课程库/学时/效果评估）、8.4.4 AI工伤预防（数据集/行业模型/智能评审/事故预警/个性化培训/VRAR/政策评估/智能问答）、8.4.5 工伤预防费用管理（预算/支出/合规监控/绩效评价）</w:t>
            </w:r>
          </w:p>
        </w:tc>
        <w:tc>
          <w:tcPr>
            <w:tcW w:w="3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8A9055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共性</w:t>
            </w:r>
          </w:p>
        </w:tc>
        <w:tc>
          <w:tcPr>
            <w:tcW w:w="5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44EE0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省/市/县</w:t>
            </w:r>
          </w:p>
        </w:tc>
        <w:tc>
          <w:tcPr>
            <w:tcW w:w="10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3EA5E1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人社监管员、平台管理员</w:t>
            </w:r>
          </w:p>
        </w:tc>
      </w:tr>
      <w:tr w14:paraId="767F6A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21B057C">
            <w:pPr>
              <w:rPr>
                <w:rFonts w:hint="default" w:ascii="var(--dsw-font-markdown-table)" w:hAnsi="var(--dsw-font-markdown-table)" w:eastAsia="var(--dsw-font-markdown-table)" w:cs="var(--dsw-font-markdown-table)"/>
                <w:sz w:val="24"/>
                <w:szCs w:val="24"/>
                <w:woUserID w:val="1"/>
              </w:rPr>
            </w:pPr>
          </w:p>
        </w:tc>
        <w:tc>
          <w:tcPr>
            <w:tcW w:w="7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2B47FA">
            <w:pPr>
              <w:rPr>
                <w:rFonts w:hint="default" w:ascii="var(--dsw-font-markdown-table)" w:hAnsi="var(--dsw-font-markdown-table)" w:eastAsia="var(--dsw-font-markdown-table)" w:cs="var(--dsw-font-markdown-table)"/>
                <w:sz w:val="24"/>
                <w:szCs w:val="24"/>
                <w:woUserID w:val="1"/>
              </w:rPr>
            </w:pPr>
          </w:p>
        </w:tc>
        <w:tc>
          <w:tcPr>
            <w:tcW w:w="6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4A2B57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b/>
                <w:bCs/>
                <w:kern w:val="0"/>
                <w:sz w:val="24"/>
                <w:szCs w:val="24"/>
                <w:lang w:val="en-US" w:eastAsia="zh-CN" w:bidi="ar"/>
                <w:woUserID w:val="1"/>
              </w:rPr>
              <w:t>8.5 工伤监测</w:t>
            </w:r>
          </w:p>
        </w:tc>
        <w:tc>
          <w:tcPr>
            <w:tcW w:w="14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88CF7F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8.5.1 工伤人员情况监测（人员信息/时间/地点/部位/事故类型/伤残等级）、8.5.2 用人单位工伤预防情况监测（单位/行业/参保人数/工伤人数/工亡人数/单位工伤发生率）、8.5.3 地区工伤预防情况监测（征缴收入/预防支出/项目数/地区工伤发生率/重点行业工伤发生率）、8.5.4 职业病监测（种类/发病人数/涉及行业/企业/岗位）、8.5.5 新就业形态职业伤害监测（平台企业/从业人员数/职业伤害发生数/参保率）、8.5.6 工伤事故预警（预测高风险时段/区域/岗位）</w:t>
            </w:r>
          </w:p>
        </w:tc>
        <w:tc>
          <w:tcPr>
            <w:tcW w:w="3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5834DD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共性</w:t>
            </w:r>
          </w:p>
        </w:tc>
        <w:tc>
          <w:tcPr>
            <w:tcW w:w="5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D3792E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省/市/县</w:t>
            </w:r>
          </w:p>
        </w:tc>
        <w:tc>
          <w:tcPr>
            <w:tcW w:w="10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BDB7CD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人社监管员、平台管理员</w:t>
            </w:r>
          </w:p>
        </w:tc>
      </w:tr>
      <w:tr w14:paraId="13C415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64CEE1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b/>
                <w:bCs/>
                <w:kern w:val="0"/>
                <w:sz w:val="24"/>
                <w:szCs w:val="24"/>
                <w:lang w:val="en-US" w:eastAsia="zh-CN" w:bidi="ar"/>
                <w:woUserID w:val="1"/>
              </w:rPr>
              <w:t>9</w:t>
            </w:r>
          </w:p>
        </w:tc>
        <w:tc>
          <w:tcPr>
            <w:tcW w:w="7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04206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b/>
                <w:bCs/>
                <w:kern w:val="0"/>
                <w:sz w:val="24"/>
                <w:szCs w:val="24"/>
                <w:lang w:val="en-US" w:eastAsia="zh-CN" w:bidi="ar"/>
                <w:woUserID w:val="1"/>
              </w:rPr>
              <w:t>专项治理</w:t>
            </w:r>
          </w:p>
        </w:tc>
        <w:tc>
          <w:tcPr>
            <w:tcW w:w="6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B02AF0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9.1 用工比例监控</w:t>
            </w:r>
          </w:p>
        </w:tc>
        <w:tc>
          <w:tcPr>
            <w:tcW w:w="14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4BF958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各用工单位正式员工数/派遣员工数/派遣比例、超比例预警</w:t>
            </w:r>
          </w:p>
        </w:tc>
        <w:tc>
          <w:tcPr>
            <w:tcW w:w="3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B477AA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劳务</w:t>
            </w:r>
          </w:p>
        </w:tc>
        <w:tc>
          <w:tcPr>
            <w:tcW w:w="5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516355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省/市/县/企业</w:t>
            </w:r>
          </w:p>
        </w:tc>
        <w:tc>
          <w:tcPr>
            <w:tcW w:w="10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1E8F63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人社监管员、平台管理员</w:t>
            </w:r>
          </w:p>
        </w:tc>
      </w:tr>
      <w:tr w14:paraId="7BC85E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DFA1858">
            <w:pPr>
              <w:rPr>
                <w:rFonts w:hint="default" w:ascii="var(--dsw-font-markdown-table)" w:hAnsi="var(--dsw-font-markdown-table)" w:eastAsia="var(--dsw-font-markdown-table)" w:cs="var(--dsw-font-markdown-table)"/>
                <w:sz w:val="24"/>
                <w:szCs w:val="24"/>
                <w:woUserID w:val="1"/>
              </w:rPr>
            </w:pPr>
          </w:p>
        </w:tc>
        <w:tc>
          <w:tcPr>
            <w:tcW w:w="7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A35E8D">
            <w:pPr>
              <w:rPr>
                <w:rFonts w:hint="default" w:ascii="var(--dsw-font-markdown-table)" w:hAnsi="var(--dsw-font-markdown-table)" w:eastAsia="var(--dsw-font-markdown-table)" w:cs="var(--dsw-font-markdown-table)"/>
                <w:sz w:val="24"/>
                <w:szCs w:val="24"/>
                <w:woUserID w:val="1"/>
              </w:rPr>
            </w:pPr>
          </w:p>
        </w:tc>
        <w:tc>
          <w:tcPr>
            <w:tcW w:w="6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384CA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9.2 三性岗位审核</w:t>
            </w:r>
          </w:p>
        </w:tc>
        <w:tc>
          <w:tcPr>
            <w:tcW w:w="14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E24553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辅助性岗位民主程序材料审核、临时性岗位超期提醒</w:t>
            </w:r>
          </w:p>
        </w:tc>
        <w:tc>
          <w:tcPr>
            <w:tcW w:w="3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DF8426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劳务</w:t>
            </w:r>
          </w:p>
        </w:tc>
        <w:tc>
          <w:tcPr>
            <w:tcW w:w="5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211B6A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省/市/县/企业</w:t>
            </w:r>
          </w:p>
        </w:tc>
        <w:tc>
          <w:tcPr>
            <w:tcW w:w="10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DAA03B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人社监管员、平台管理员</w:t>
            </w:r>
          </w:p>
        </w:tc>
      </w:tr>
      <w:tr w14:paraId="7CB05B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C991398">
            <w:pPr>
              <w:rPr>
                <w:rFonts w:hint="default" w:ascii="var(--dsw-font-markdown-table)" w:hAnsi="var(--dsw-font-markdown-table)" w:eastAsia="var(--dsw-font-markdown-table)" w:cs="var(--dsw-font-markdown-table)"/>
                <w:sz w:val="24"/>
                <w:szCs w:val="24"/>
                <w:woUserID w:val="1"/>
              </w:rPr>
            </w:pPr>
          </w:p>
        </w:tc>
        <w:tc>
          <w:tcPr>
            <w:tcW w:w="7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77F5C95">
            <w:pPr>
              <w:rPr>
                <w:rFonts w:hint="default" w:ascii="var(--dsw-font-markdown-table)" w:hAnsi="var(--dsw-font-markdown-table)" w:eastAsia="var(--dsw-font-markdown-table)" w:cs="var(--dsw-font-markdown-table)"/>
                <w:sz w:val="24"/>
                <w:szCs w:val="24"/>
                <w:woUserID w:val="1"/>
              </w:rPr>
            </w:pPr>
          </w:p>
        </w:tc>
        <w:tc>
          <w:tcPr>
            <w:tcW w:w="6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42AE38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9.3 假外包识别</w:t>
            </w:r>
          </w:p>
        </w:tc>
        <w:tc>
          <w:tcPr>
            <w:tcW w:w="14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7F418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AI评分疑似假外包合同列表、穿透式稽查记录</w:t>
            </w:r>
          </w:p>
        </w:tc>
        <w:tc>
          <w:tcPr>
            <w:tcW w:w="3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AE577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劳务</w:t>
            </w:r>
          </w:p>
        </w:tc>
        <w:tc>
          <w:tcPr>
            <w:tcW w:w="5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90290B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省/市/县/企业</w:t>
            </w:r>
          </w:p>
        </w:tc>
        <w:tc>
          <w:tcPr>
            <w:tcW w:w="10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C25D41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人社监管员、平台管理员</w:t>
            </w:r>
          </w:p>
        </w:tc>
      </w:tr>
      <w:tr w14:paraId="242D45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88A6C5E">
            <w:pPr>
              <w:rPr>
                <w:rFonts w:hint="default" w:ascii="var(--dsw-font-markdown-table)" w:hAnsi="var(--dsw-font-markdown-table)" w:eastAsia="var(--dsw-font-markdown-table)" w:cs="var(--dsw-font-markdown-table)"/>
                <w:sz w:val="24"/>
                <w:szCs w:val="24"/>
                <w:woUserID w:val="1"/>
              </w:rPr>
            </w:pPr>
          </w:p>
        </w:tc>
        <w:tc>
          <w:tcPr>
            <w:tcW w:w="7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B8F35D5">
            <w:pPr>
              <w:rPr>
                <w:rFonts w:hint="default" w:ascii="var(--dsw-font-markdown-table)" w:hAnsi="var(--dsw-font-markdown-table)" w:eastAsia="var(--dsw-font-markdown-table)" w:cs="var(--dsw-font-markdown-table)"/>
                <w:sz w:val="24"/>
                <w:szCs w:val="24"/>
                <w:woUserID w:val="1"/>
              </w:rPr>
            </w:pPr>
          </w:p>
        </w:tc>
        <w:tc>
          <w:tcPr>
            <w:tcW w:w="6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09226A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9.4 专项整治台账</w:t>
            </w:r>
          </w:p>
        </w:tc>
        <w:tc>
          <w:tcPr>
            <w:tcW w:w="14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E8875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问题登记/整改跟踪/报表生成/超期预警</w:t>
            </w:r>
          </w:p>
        </w:tc>
        <w:tc>
          <w:tcPr>
            <w:tcW w:w="3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066CF8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劳务</w:t>
            </w:r>
          </w:p>
        </w:tc>
        <w:tc>
          <w:tcPr>
            <w:tcW w:w="5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B851D0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省/市/县/企业</w:t>
            </w:r>
          </w:p>
        </w:tc>
        <w:tc>
          <w:tcPr>
            <w:tcW w:w="10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611092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人社监管员、平台管理员</w:t>
            </w:r>
          </w:p>
        </w:tc>
      </w:tr>
      <w:tr w14:paraId="270165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84D281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b/>
                <w:bCs/>
                <w:kern w:val="0"/>
                <w:sz w:val="24"/>
                <w:szCs w:val="24"/>
                <w:lang w:val="en-US" w:eastAsia="zh-CN" w:bidi="ar"/>
                <w:woUserID w:val="1"/>
              </w:rPr>
              <w:t>10</w:t>
            </w:r>
          </w:p>
        </w:tc>
        <w:tc>
          <w:tcPr>
            <w:tcW w:w="7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AFDABD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b/>
                <w:bCs/>
                <w:kern w:val="0"/>
                <w:sz w:val="24"/>
                <w:szCs w:val="24"/>
                <w:lang w:val="en-US" w:eastAsia="zh-CN" w:bidi="ar"/>
                <w:woUserID w:val="1"/>
              </w:rPr>
              <w:t>税务监管</w:t>
            </w:r>
          </w:p>
        </w:tc>
        <w:tc>
          <w:tcPr>
            <w:tcW w:w="6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81D12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10.1 个税比对</w:t>
            </w:r>
          </w:p>
        </w:tc>
        <w:tc>
          <w:tcPr>
            <w:tcW w:w="14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99F1A8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实际工资与个税申报收入差异列表（差异率/预警级别）</w:t>
            </w:r>
          </w:p>
        </w:tc>
        <w:tc>
          <w:tcPr>
            <w:tcW w:w="3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6ED25A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劳务</w:t>
            </w:r>
          </w:p>
        </w:tc>
        <w:tc>
          <w:tcPr>
            <w:tcW w:w="5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0106E9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省/市/县/企业</w:t>
            </w:r>
          </w:p>
        </w:tc>
        <w:tc>
          <w:tcPr>
            <w:tcW w:w="10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684B75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税务稽查员、平台管理员</w:t>
            </w:r>
          </w:p>
        </w:tc>
      </w:tr>
      <w:tr w14:paraId="3AB0A9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EEDFA55">
            <w:pPr>
              <w:rPr>
                <w:rFonts w:hint="default" w:ascii="var(--dsw-font-markdown-table)" w:hAnsi="var(--dsw-font-markdown-table)" w:eastAsia="var(--dsw-font-markdown-table)" w:cs="var(--dsw-font-markdown-table)"/>
                <w:sz w:val="24"/>
                <w:szCs w:val="24"/>
                <w:woUserID w:val="1"/>
              </w:rPr>
            </w:pPr>
          </w:p>
        </w:tc>
        <w:tc>
          <w:tcPr>
            <w:tcW w:w="7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9FEECEC">
            <w:pPr>
              <w:rPr>
                <w:rFonts w:hint="default" w:ascii="var(--dsw-font-markdown-table)" w:hAnsi="var(--dsw-font-markdown-table)" w:eastAsia="var(--dsw-font-markdown-table)" w:cs="var(--dsw-font-markdown-table)"/>
                <w:sz w:val="24"/>
                <w:szCs w:val="24"/>
                <w:woUserID w:val="1"/>
              </w:rPr>
            </w:pPr>
          </w:p>
        </w:tc>
        <w:tc>
          <w:tcPr>
            <w:tcW w:w="6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341FC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10.2 发票比对</w:t>
            </w:r>
          </w:p>
        </w:tc>
        <w:tc>
          <w:tcPr>
            <w:tcW w:w="14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F597B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开票总额与实际工资总额偏离度</w:t>
            </w:r>
          </w:p>
        </w:tc>
        <w:tc>
          <w:tcPr>
            <w:tcW w:w="3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A398E1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劳务</w:t>
            </w:r>
          </w:p>
        </w:tc>
        <w:tc>
          <w:tcPr>
            <w:tcW w:w="5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B260B0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省/市/县/企业</w:t>
            </w:r>
          </w:p>
        </w:tc>
        <w:tc>
          <w:tcPr>
            <w:tcW w:w="10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DBA2BF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税务稽查员、平台管理员</w:t>
            </w:r>
          </w:p>
        </w:tc>
      </w:tr>
      <w:tr w14:paraId="605E26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99EC795">
            <w:pPr>
              <w:rPr>
                <w:rFonts w:hint="default" w:ascii="var(--dsw-font-markdown-table)" w:hAnsi="var(--dsw-font-markdown-table)" w:eastAsia="var(--dsw-font-markdown-table)" w:cs="var(--dsw-font-markdown-table)"/>
                <w:sz w:val="24"/>
                <w:szCs w:val="24"/>
                <w:woUserID w:val="1"/>
              </w:rPr>
            </w:pPr>
          </w:p>
        </w:tc>
        <w:tc>
          <w:tcPr>
            <w:tcW w:w="7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08500FE">
            <w:pPr>
              <w:rPr>
                <w:rFonts w:hint="default" w:ascii="var(--dsw-font-markdown-table)" w:hAnsi="var(--dsw-font-markdown-table)" w:eastAsia="var(--dsw-font-markdown-table)" w:cs="var(--dsw-font-markdown-table)"/>
                <w:sz w:val="24"/>
                <w:szCs w:val="24"/>
                <w:woUserID w:val="1"/>
              </w:rPr>
            </w:pPr>
          </w:p>
        </w:tc>
        <w:tc>
          <w:tcPr>
            <w:tcW w:w="6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A79AD7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10.3 资金流穿透分析</w:t>
            </w:r>
          </w:p>
        </w:tc>
        <w:tc>
          <w:tcPr>
            <w:tcW w:w="14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3F7604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标记“只过账不服务”的派遣单位</w:t>
            </w:r>
          </w:p>
        </w:tc>
        <w:tc>
          <w:tcPr>
            <w:tcW w:w="3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07431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劳务</w:t>
            </w:r>
          </w:p>
        </w:tc>
        <w:tc>
          <w:tcPr>
            <w:tcW w:w="5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038AE9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省/市/县/企业</w:t>
            </w:r>
          </w:p>
        </w:tc>
        <w:tc>
          <w:tcPr>
            <w:tcW w:w="10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1DE27F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税务稽查员、平台管理员</w:t>
            </w:r>
          </w:p>
        </w:tc>
      </w:tr>
      <w:tr w14:paraId="109A81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B0AF0BE">
            <w:pPr>
              <w:rPr>
                <w:rFonts w:hint="default" w:ascii="var(--dsw-font-markdown-table)" w:hAnsi="var(--dsw-font-markdown-table)" w:eastAsia="var(--dsw-font-markdown-table)" w:cs="var(--dsw-font-markdown-table)"/>
                <w:sz w:val="24"/>
                <w:szCs w:val="24"/>
                <w:woUserID w:val="1"/>
              </w:rPr>
            </w:pPr>
          </w:p>
        </w:tc>
        <w:tc>
          <w:tcPr>
            <w:tcW w:w="7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81C66D">
            <w:pPr>
              <w:rPr>
                <w:rFonts w:hint="default" w:ascii="var(--dsw-font-markdown-table)" w:hAnsi="var(--dsw-font-markdown-table)" w:eastAsia="var(--dsw-font-markdown-table)" w:cs="var(--dsw-font-markdown-table)"/>
                <w:sz w:val="24"/>
                <w:szCs w:val="24"/>
                <w:woUserID w:val="1"/>
              </w:rPr>
            </w:pPr>
          </w:p>
        </w:tc>
        <w:tc>
          <w:tcPr>
            <w:tcW w:w="6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821651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10.4 税务预警处置</w:t>
            </w:r>
          </w:p>
        </w:tc>
        <w:tc>
          <w:tcPr>
            <w:tcW w:w="14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0E4782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预警核查/追缴税款记录</w:t>
            </w:r>
          </w:p>
        </w:tc>
        <w:tc>
          <w:tcPr>
            <w:tcW w:w="3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DC7FC0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劳务</w:t>
            </w:r>
          </w:p>
        </w:tc>
        <w:tc>
          <w:tcPr>
            <w:tcW w:w="5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5D3994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省/市/县</w:t>
            </w:r>
          </w:p>
        </w:tc>
        <w:tc>
          <w:tcPr>
            <w:tcW w:w="10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01CBBA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税务稽查员、平台管理员</w:t>
            </w:r>
          </w:p>
        </w:tc>
      </w:tr>
      <w:tr w14:paraId="0FEEA6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1AB133F">
            <w:pPr>
              <w:rPr>
                <w:rFonts w:hint="default" w:ascii="var(--dsw-font-markdown-table)" w:hAnsi="var(--dsw-font-markdown-table)" w:eastAsia="var(--dsw-font-markdown-table)" w:cs="var(--dsw-font-markdown-table)"/>
                <w:sz w:val="24"/>
                <w:szCs w:val="24"/>
                <w:woUserID w:val="1"/>
              </w:rPr>
            </w:pPr>
          </w:p>
        </w:tc>
        <w:tc>
          <w:tcPr>
            <w:tcW w:w="7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87D793B">
            <w:pPr>
              <w:rPr>
                <w:rFonts w:hint="default" w:ascii="var(--dsw-font-markdown-table)" w:hAnsi="var(--dsw-font-markdown-table)" w:eastAsia="var(--dsw-font-markdown-table)" w:cs="var(--dsw-font-markdown-table)"/>
                <w:sz w:val="24"/>
                <w:szCs w:val="24"/>
                <w:woUserID w:val="1"/>
              </w:rPr>
            </w:pPr>
          </w:p>
        </w:tc>
        <w:tc>
          <w:tcPr>
            <w:tcW w:w="6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E945AD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10.5 追缴税款统计</w:t>
            </w:r>
          </w:p>
        </w:tc>
        <w:tc>
          <w:tcPr>
            <w:tcW w:w="14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E5F47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按月统计追缴个税/增值税/企业所得税/滞纳金</w:t>
            </w:r>
          </w:p>
        </w:tc>
        <w:tc>
          <w:tcPr>
            <w:tcW w:w="3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F09BB4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劳务</w:t>
            </w:r>
          </w:p>
        </w:tc>
        <w:tc>
          <w:tcPr>
            <w:tcW w:w="5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592D0E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省/市/县</w:t>
            </w:r>
          </w:p>
        </w:tc>
        <w:tc>
          <w:tcPr>
            <w:tcW w:w="10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2A080C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税务稽查员、平台管理员</w:t>
            </w:r>
          </w:p>
        </w:tc>
      </w:tr>
      <w:tr w14:paraId="7DD46D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5EA4A9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b/>
                <w:bCs/>
                <w:kern w:val="0"/>
                <w:sz w:val="24"/>
                <w:szCs w:val="24"/>
                <w:lang w:val="en-US" w:eastAsia="zh-CN" w:bidi="ar"/>
                <w:woUserID w:val="1"/>
              </w:rPr>
              <w:t>11</w:t>
            </w:r>
          </w:p>
        </w:tc>
        <w:tc>
          <w:tcPr>
            <w:tcW w:w="7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A5158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b/>
                <w:bCs/>
                <w:kern w:val="0"/>
                <w:sz w:val="24"/>
                <w:szCs w:val="24"/>
                <w:lang w:val="en-US" w:eastAsia="zh-CN" w:bidi="ar"/>
                <w:woUserID w:val="1"/>
              </w:rPr>
              <w:t>安责险管理</w:t>
            </w:r>
          </w:p>
        </w:tc>
        <w:tc>
          <w:tcPr>
            <w:tcW w:w="6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11B707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11.1 投保监管</w:t>
            </w:r>
          </w:p>
        </w:tc>
        <w:tc>
          <w:tcPr>
            <w:tcW w:w="14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A32C1E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企业安责险投保状态/到期日/催缴</w:t>
            </w:r>
          </w:p>
        </w:tc>
        <w:tc>
          <w:tcPr>
            <w:tcW w:w="3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E1A8CA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高危</w:t>
            </w:r>
          </w:p>
        </w:tc>
        <w:tc>
          <w:tcPr>
            <w:tcW w:w="5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DF413C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省/市/县/企业</w:t>
            </w:r>
          </w:p>
        </w:tc>
        <w:tc>
          <w:tcPr>
            <w:tcW w:w="10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4268DC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应急监管员、保险公司、平台管理员</w:t>
            </w:r>
          </w:p>
        </w:tc>
      </w:tr>
      <w:tr w14:paraId="1D5F1B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F961033">
            <w:pPr>
              <w:rPr>
                <w:rFonts w:hint="default" w:ascii="var(--dsw-font-markdown-table)" w:hAnsi="var(--dsw-font-markdown-table)" w:eastAsia="var(--dsw-font-markdown-table)" w:cs="var(--dsw-font-markdown-table)"/>
                <w:sz w:val="24"/>
                <w:szCs w:val="24"/>
                <w:woUserID w:val="1"/>
              </w:rPr>
            </w:pPr>
          </w:p>
        </w:tc>
        <w:tc>
          <w:tcPr>
            <w:tcW w:w="7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7EACDB">
            <w:pPr>
              <w:rPr>
                <w:rFonts w:hint="default" w:ascii="var(--dsw-font-markdown-table)" w:hAnsi="var(--dsw-font-markdown-table)" w:eastAsia="var(--dsw-font-markdown-table)" w:cs="var(--dsw-font-markdown-table)"/>
                <w:sz w:val="24"/>
                <w:szCs w:val="24"/>
                <w:woUserID w:val="1"/>
              </w:rPr>
            </w:pPr>
          </w:p>
        </w:tc>
        <w:tc>
          <w:tcPr>
            <w:tcW w:w="6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AF609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11.2 事故预防服务</w:t>
            </w:r>
          </w:p>
        </w:tc>
        <w:tc>
          <w:tcPr>
            <w:tcW w:w="14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82C97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服务委托单创建/预算审批/验收/费用结算</w:t>
            </w:r>
          </w:p>
        </w:tc>
        <w:tc>
          <w:tcPr>
            <w:tcW w:w="3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362D43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高危</w:t>
            </w:r>
          </w:p>
        </w:tc>
        <w:tc>
          <w:tcPr>
            <w:tcW w:w="5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911719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省/市/县</w:t>
            </w:r>
          </w:p>
        </w:tc>
        <w:tc>
          <w:tcPr>
            <w:tcW w:w="10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CED324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保险公司、平台管理员</w:t>
            </w:r>
          </w:p>
        </w:tc>
      </w:tr>
      <w:tr w14:paraId="00638F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C0A0366">
            <w:pPr>
              <w:rPr>
                <w:rFonts w:hint="default" w:ascii="var(--dsw-font-markdown-table)" w:hAnsi="var(--dsw-font-markdown-table)" w:eastAsia="var(--dsw-font-markdown-table)" w:cs="var(--dsw-font-markdown-table)"/>
                <w:sz w:val="24"/>
                <w:szCs w:val="24"/>
                <w:woUserID w:val="1"/>
              </w:rPr>
            </w:pPr>
          </w:p>
        </w:tc>
        <w:tc>
          <w:tcPr>
            <w:tcW w:w="7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725B771">
            <w:pPr>
              <w:rPr>
                <w:rFonts w:hint="default" w:ascii="var(--dsw-font-markdown-table)" w:hAnsi="var(--dsw-font-markdown-table)" w:eastAsia="var(--dsw-font-markdown-table)" w:cs="var(--dsw-font-markdown-table)"/>
                <w:sz w:val="24"/>
                <w:szCs w:val="24"/>
                <w:woUserID w:val="1"/>
              </w:rPr>
            </w:pPr>
          </w:p>
        </w:tc>
        <w:tc>
          <w:tcPr>
            <w:tcW w:w="6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D00EE9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11.3 赔付率监控</w:t>
            </w:r>
          </w:p>
        </w:tc>
        <w:tc>
          <w:tcPr>
            <w:tcW w:w="14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2F4B88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按行业/企业统计赔付率、风险减量效果</w:t>
            </w:r>
          </w:p>
        </w:tc>
        <w:tc>
          <w:tcPr>
            <w:tcW w:w="3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326598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高危</w:t>
            </w:r>
          </w:p>
        </w:tc>
        <w:tc>
          <w:tcPr>
            <w:tcW w:w="5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E4FF46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省/市/县</w:t>
            </w:r>
          </w:p>
        </w:tc>
        <w:tc>
          <w:tcPr>
            <w:tcW w:w="10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DF635D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应急监管员、保险公司、平台管理员</w:t>
            </w:r>
          </w:p>
        </w:tc>
      </w:tr>
      <w:tr w14:paraId="40E540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CCF3ADD">
            <w:pPr>
              <w:rPr>
                <w:rFonts w:hint="default" w:ascii="var(--dsw-font-markdown-table)" w:hAnsi="var(--dsw-font-markdown-table)" w:eastAsia="var(--dsw-font-markdown-table)" w:cs="var(--dsw-font-markdown-table)"/>
                <w:sz w:val="24"/>
                <w:szCs w:val="24"/>
                <w:woUserID w:val="1"/>
              </w:rPr>
            </w:pPr>
          </w:p>
        </w:tc>
        <w:tc>
          <w:tcPr>
            <w:tcW w:w="7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38CA57">
            <w:pPr>
              <w:rPr>
                <w:rFonts w:hint="default" w:ascii="var(--dsw-font-markdown-table)" w:hAnsi="var(--dsw-font-markdown-table)" w:eastAsia="var(--dsw-font-markdown-table)" w:cs="var(--dsw-font-markdown-table)"/>
                <w:sz w:val="24"/>
                <w:szCs w:val="24"/>
                <w:woUserID w:val="1"/>
              </w:rPr>
            </w:pPr>
          </w:p>
        </w:tc>
        <w:tc>
          <w:tcPr>
            <w:tcW w:w="6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EA795D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11.4 资金池管理</w:t>
            </w:r>
          </w:p>
        </w:tc>
        <w:tc>
          <w:tcPr>
            <w:tcW w:w="14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2899AF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事故预防费用专户余额/计提/划拨记录</w:t>
            </w:r>
          </w:p>
        </w:tc>
        <w:tc>
          <w:tcPr>
            <w:tcW w:w="3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88EA74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高危</w:t>
            </w:r>
          </w:p>
        </w:tc>
        <w:tc>
          <w:tcPr>
            <w:tcW w:w="5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5DBAAE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省/市/县</w:t>
            </w:r>
          </w:p>
        </w:tc>
        <w:tc>
          <w:tcPr>
            <w:tcW w:w="10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A15EDC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保险公司、平台管理员</w:t>
            </w:r>
          </w:p>
        </w:tc>
      </w:tr>
      <w:tr w14:paraId="59A58A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638ACB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b/>
                <w:bCs/>
                <w:kern w:val="0"/>
                <w:sz w:val="24"/>
                <w:szCs w:val="24"/>
                <w:lang w:val="en-US" w:eastAsia="zh-CN" w:bidi="ar"/>
                <w:woUserID w:val="1"/>
              </w:rPr>
              <w:t>12</w:t>
            </w:r>
          </w:p>
        </w:tc>
        <w:tc>
          <w:tcPr>
            <w:tcW w:w="7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C67B39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b/>
                <w:bCs/>
                <w:kern w:val="0"/>
                <w:sz w:val="24"/>
                <w:szCs w:val="24"/>
                <w:lang w:val="en-US" w:eastAsia="zh-CN" w:bidi="ar"/>
                <w:woUserID w:val="1"/>
              </w:rPr>
              <w:t>设备管理</w:t>
            </w:r>
          </w:p>
        </w:tc>
        <w:tc>
          <w:tcPr>
            <w:tcW w:w="6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CC1AF8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12.1 阳光劳务屏（考勤机）管理</w:t>
            </w:r>
          </w:p>
        </w:tc>
        <w:tc>
          <w:tcPr>
            <w:tcW w:w="14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4DADED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考勤设备注册、在线状态、远程配置</w:t>
            </w:r>
          </w:p>
        </w:tc>
        <w:tc>
          <w:tcPr>
            <w:tcW w:w="3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B8D398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共性</w:t>
            </w:r>
          </w:p>
        </w:tc>
        <w:tc>
          <w:tcPr>
            <w:tcW w:w="5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A74397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省/市/县/企业</w:t>
            </w:r>
          </w:p>
        </w:tc>
        <w:tc>
          <w:tcPr>
            <w:tcW w:w="10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334B7A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人社监管员、用工单位管理员</w:t>
            </w:r>
          </w:p>
        </w:tc>
      </w:tr>
      <w:tr w14:paraId="66FC92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ACBB3B4">
            <w:pPr>
              <w:rPr>
                <w:rFonts w:hint="default" w:ascii="var(--dsw-font-markdown-table)" w:hAnsi="var(--dsw-font-markdown-table)" w:eastAsia="var(--dsw-font-markdown-table)" w:cs="var(--dsw-font-markdown-table)"/>
                <w:sz w:val="24"/>
                <w:szCs w:val="24"/>
                <w:woUserID w:val="1"/>
              </w:rPr>
            </w:pPr>
          </w:p>
        </w:tc>
        <w:tc>
          <w:tcPr>
            <w:tcW w:w="7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FB9D204">
            <w:pPr>
              <w:rPr>
                <w:rFonts w:hint="default" w:ascii="var(--dsw-font-markdown-table)" w:hAnsi="var(--dsw-font-markdown-table)" w:eastAsia="var(--dsw-font-markdown-table)" w:cs="var(--dsw-font-markdown-table)"/>
                <w:sz w:val="24"/>
                <w:szCs w:val="24"/>
                <w:woUserID w:val="1"/>
              </w:rPr>
            </w:pPr>
          </w:p>
        </w:tc>
        <w:tc>
          <w:tcPr>
            <w:tcW w:w="6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6B9871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12.2 千机万码芯片设备管理</w:t>
            </w:r>
          </w:p>
        </w:tc>
        <w:tc>
          <w:tcPr>
            <w:tcW w:w="14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9BFA7C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芯片设备台账、远程锁机/解锁、拆卸报警</w:t>
            </w:r>
          </w:p>
        </w:tc>
        <w:tc>
          <w:tcPr>
            <w:tcW w:w="3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FB08F2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高危</w:t>
            </w:r>
          </w:p>
        </w:tc>
        <w:tc>
          <w:tcPr>
            <w:tcW w:w="5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2FF78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省/市/县/企业</w:t>
            </w:r>
          </w:p>
        </w:tc>
        <w:tc>
          <w:tcPr>
            <w:tcW w:w="10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ADFBBC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应急监管员、企业安全管理员</w:t>
            </w:r>
          </w:p>
        </w:tc>
      </w:tr>
      <w:tr w14:paraId="15E64F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91745BF">
            <w:pPr>
              <w:rPr>
                <w:rFonts w:hint="default" w:ascii="var(--dsw-font-markdown-table)" w:hAnsi="var(--dsw-font-markdown-table)" w:eastAsia="var(--dsw-font-markdown-table)" w:cs="var(--dsw-font-markdown-table)"/>
                <w:sz w:val="24"/>
                <w:szCs w:val="24"/>
                <w:woUserID w:val="1"/>
              </w:rPr>
            </w:pPr>
          </w:p>
        </w:tc>
        <w:tc>
          <w:tcPr>
            <w:tcW w:w="7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2296D4B">
            <w:pPr>
              <w:rPr>
                <w:rFonts w:hint="default" w:ascii="var(--dsw-font-markdown-table)" w:hAnsi="var(--dsw-font-markdown-table)" w:eastAsia="var(--dsw-font-markdown-table)" w:cs="var(--dsw-font-markdown-table)"/>
                <w:sz w:val="24"/>
                <w:szCs w:val="24"/>
                <w:woUserID w:val="1"/>
              </w:rPr>
            </w:pPr>
          </w:p>
        </w:tc>
        <w:tc>
          <w:tcPr>
            <w:tcW w:w="6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0B4C6C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12.3 AI智能监控设备管理</w:t>
            </w:r>
          </w:p>
        </w:tc>
        <w:tc>
          <w:tcPr>
            <w:tcW w:w="14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17B47D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AI摄像头台账、识别规则配置、抓拍记录</w:t>
            </w:r>
          </w:p>
        </w:tc>
        <w:tc>
          <w:tcPr>
            <w:tcW w:w="3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CF5D39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高危</w:t>
            </w:r>
          </w:p>
        </w:tc>
        <w:tc>
          <w:tcPr>
            <w:tcW w:w="5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9E89C6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省/市/县/企业</w:t>
            </w:r>
          </w:p>
        </w:tc>
        <w:tc>
          <w:tcPr>
            <w:tcW w:w="10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54C3A2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应急监管员、平台管理员</w:t>
            </w:r>
          </w:p>
        </w:tc>
      </w:tr>
      <w:tr w14:paraId="536D0C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48FDE51">
            <w:pPr>
              <w:rPr>
                <w:rFonts w:hint="default" w:ascii="var(--dsw-font-markdown-table)" w:hAnsi="var(--dsw-font-markdown-table)" w:eastAsia="var(--dsw-font-markdown-table)" w:cs="var(--dsw-font-markdown-table)"/>
                <w:sz w:val="24"/>
                <w:szCs w:val="24"/>
                <w:woUserID w:val="1"/>
              </w:rPr>
            </w:pPr>
          </w:p>
        </w:tc>
        <w:tc>
          <w:tcPr>
            <w:tcW w:w="7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71CAA5A">
            <w:pPr>
              <w:rPr>
                <w:rFonts w:hint="default" w:ascii="var(--dsw-font-markdown-table)" w:hAnsi="var(--dsw-font-markdown-table)" w:eastAsia="var(--dsw-font-markdown-table)" w:cs="var(--dsw-font-markdown-table)"/>
                <w:sz w:val="24"/>
                <w:szCs w:val="24"/>
                <w:woUserID w:val="1"/>
              </w:rPr>
            </w:pPr>
          </w:p>
        </w:tc>
        <w:tc>
          <w:tcPr>
            <w:tcW w:w="6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C7D72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12.4 设备台账</w:t>
            </w:r>
          </w:p>
        </w:tc>
        <w:tc>
          <w:tcPr>
            <w:tcW w:w="14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5942A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所有IoT设备列表（设备ID/企业/状态/在线率）</w:t>
            </w:r>
          </w:p>
        </w:tc>
        <w:tc>
          <w:tcPr>
            <w:tcW w:w="3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38BB94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共性</w:t>
            </w:r>
          </w:p>
        </w:tc>
        <w:tc>
          <w:tcPr>
            <w:tcW w:w="5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CBAEB5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省/市/县/企业</w:t>
            </w:r>
          </w:p>
        </w:tc>
        <w:tc>
          <w:tcPr>
            <w:tcW w:w="10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A28DAF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应急监管员、人社监管员</w:t>
            </w:r>
          </w:p>
        </w:tc>
      </w:tr>
      <w:tr w14:paraId="056011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27402A0">
            <w:pPr>
              <w:rPr>
                <w:rFonts w:hint="default" w:ascii="var(--dsw-font-markdown-table)" w:hAnsi="var(--dsw-font-markdown-table)" w:eastAsia="var(--dsw-font-markdown-table)" w:cs="var(--dsw-font-markdown-table)"/>
                <w:sz w:val="24"/>
                <w:szCs w:val="24"/>
                <w:woUserID w:val="1"/>
              </w:rPr>
            </w:pPr>
          </w:p>
        </w:tc>
        <w:tc>
          <w:tcPr>
            <w:tcW w:w="7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875F796">
            <w:pPr>
              <w:rPr>
                <w:rFonts w:hint="default" w:ascii="var(--dsw-font-markdown-table)" w:hAnsi="var(--dsw-font-markdown-table)" w:eastAsia="var(--dsw-font-markdown-table)" w:cs="var(--dsw-font-markdown-table)"/>
                <w:sz w:val="24"/>
                <w:szCs w:val="24"/>
                <w:woUserID w:val="1"/>
              </w:rPr>
            </w:pPr>
          </w:p>
        </w:tc>
        <w:tc>
          <w:tcPr>
            <w:tcW w:w="6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B4C7C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12.5 设备详情</w:t>
            </w:r>
          </w:p>
        </w:tc>
        <w:tc>
          <w:tcPr>
            <w:tcW w:w="14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7D567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实时状态/授权记录/预警记录/操作日志</w:t>
            </w:r>
          </w:p>
        </w:tc>
        <w:tc>
          <w:tcPr>
            <w:tcW w:w="3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405ABE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共性</w:t>
            </w:r>
          </w:p>
        </w:tc>
        <w:tc>
          <w:tcPr>
            <w:tcW w:w="5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0CFA3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省/市/县/企业</w:t>
            </w:r>
          </w:p>
        </w:tc>
        <w:tc>
          <w:tcPr>
            <w:tcW w:w="10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5198F6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应急监管员、人社监管员</w:t>
            </w:r>
          </w:p>
        </w:tc>
      </w:tr>
      <w:tr w14:paraId="0A1A32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6052B65">
            <w:pPr>
              <w:rPr>
                <w:rFonts w:hint="default" w:ascii="var(--dsw-font-markdown-table)" w:hAnsi="var(--dsw-font-markdown-table)" w:eastAsia="var(--dsw-font-markdown-table)" w:cs="var(--dsw-font-markdown-table)"/>
                <w:sz w:val="24"/>
                <w:szCs w:val="24"/>
                <w:woUserID w:val="1"/>
              </w:rPr>
            </w:pPr>
          </w:p>
        </w:tc>
        <w:tc>
          <w:tcPr>
            <w:tcW w:w="7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58F9CC">
            <w:pPr>
              <w:rPr>
                <w:rFonts w:hint="default" w:ascii="var(--dsw-font-markdown-table)" w:hAnsi="var(--dsw-font-markdown-table)" w:eastAsia="var(--dsw-font-markdown-table)" w:cs="var(--dsw-font-markdown-table)"/>
                <w:sz w:val="24"/>
                <w:szCs w:val="24"/>
                <w:woUserID w:val="1"/>
              </w:rPr>
            </w:pPr>
          </w:p>
        </w:tc>
        <w:tc>
          <w:tcPr>
            <w:tcW w:w="6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D9C640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12.6 拆卸报警处理</w:t>
            </w:r>
          </w:p>
        </w:tc>
        <w:tc>
          <w:tcPr>
            <w:tcW w:w="14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D536A2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报警类型/位置/处理状态/远程锁机</w:t>
            </w:r>
          </w:p>
        </w:tc>
        <w:tc>
          <w:tcPr>
            <w:tcW w:w="3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5DEA75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高危</w:t>
            </w:r>
          </w:p>
        </w:tc>
        <w:tc>
          <w:tcPr>
            <w:tcW w:w="5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B59D58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省/市/县/企业</w:t>
            </w:r>
          </w:p>
        </w:tc>
        <w:tc>
          <w:tcPr>
            <w:tcW w:w="10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549C16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应急监管员、平台管理员</w:t>
            </w:r>
          </w:p>
        </w:tc>
      </w:tr>
      <w:tr w14:paraId="4462DB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2128B50">
            <w:pPr>
              <w:rPr>
                <w:rFonts w:hint="default" w:ascii="var(--dsw-font-markdown-table)" w:hAnsi="var(--dsw-font-markdown-table)" w:eastAsia="var(--dsw-font-markdown-table)" w:cs="var(--dsw-font-markdown-table)"/>
                <w:sz w:val="24"/>
                <w:szCs w:val="24"/>
                <w:woUserID w:val="1"/>
              </w:rPr>
            </w:pPr>
          </w:p>
        </w:tc>
        <w:tc>
          <w:tcPr>
            <w:tcW w:w="7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3F5759D">
            <w:pPr>
              <w:rPr>
                <w:rFonts w:hint="default" w:ascii="var(--dsw-font-markdown-table)" w:hAnsi="var(--dsw-font-markdown-table)" w:eastAsia="var(--dsw-font-markdown-table)" w:cs="var(--dsw-font-markdown-table)"/>
                <w:sz w:val="24"/>
                <w:szCs w:val="24"/>
                <w:woUserID w:val="1"/>
              </w:rPr>
            </w:pPr>
          </w:p>
        </w:tc>
        <w:tc>
          <w:tcPr>
            <w:tcW w:w="6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0B88D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12.7 批量操作</w:t>
            </w:r>
          </w:p>
        </w:tc>
        <w:tc>
          <w:tcPr>
            <w:tcW w:w="14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BA9903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批量锁机/解锁/升级固件</w:t>
            </w:r>
          </w:p>
        </w:tc>
        <w:tc>
          <w:tcPr>
            <w:tcW w:w="3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832AA8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高危</w:t>
            </w:r>
          </w:p>
        </w:tc>
        <w:tc>
          <w:tcPr>
            <w:tcW w:w="5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BBAC46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省/市/县</w:t>
            </w:r>
          </w:p>
        </w:tc>
        <w:tc>
          <w:tcPr>
            <w:tcW w:w="10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E42FC6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应急监管员、平台管理员</w:t>
            </w:r>
          </w:p>
        </w:tc>
      </w:tr>
      <w:tr w14:paraId="3DC46B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A57E2EB">
            <w:pPr>
              <w:rPr>
                <w:rFonts w:hint="default" w:ascii="var(--dsw-font-markdown-table)" w:hAnsi="var(--dsw-font-markdown-table)" w:eastAsia="var(--dsw-font-markdown-table)" w:cs="var(--dsw-font-markdown-table)"/>
                <w:sz w:val="24"/>
                <w:szCs w:val="24"/>
                <w:woUserID w:val="1"/>
              </w:rPr>
            </w:pPr>
          </w:p>
        </w:tc>
        <w:tc>
          <w:tcPr>
            <w:tcW w:w="7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77C8468">
            <w:pPr>
              <w:rPr>
                <w:rFonts w:hint="default" w:ascii="var(--dsw-font-markdown-table)" w:hAnsi="var(--dsw-font-markdown-table)" w:eastAsia="var(--dsw-font-markdown-table)" w:cs="var(--dsw-font-markdown-table)"/>
                <w:sz w:val="24"/>
                <w:szCs w:val="24"/>
                <w:woUserID w:val="1"/>
              </w:rPr>
            </w:pPr>
          </w:p>
        </w:tc>
        <w:tc>
          <w:tcPr>
            <w:tcW w:w="6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5F332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12.8 物联卡管理</w:t>
            </w:r>
          </w:p>
        </w:tc>
        <w:tc>
          <w:tcPr>
            <w:tcW w:w="14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1C0D6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SIM卡套餐/月租/缴费状态</w:t>
            </w:r>
          </w:p>
        </w:tc>
        <w:tc>
          <w:tcPr>
            <w:tcW w:w="3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B7AC7A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共性</w:t>
            </w:r>
          </w:p>
        </w:tc>
        <w:tc>
          <w:tcPr>
            <w:tcW w:w="5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99F0F1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省/市/县/企业</w:t>
            </w:r>
          </w:p>
        </w:tc>
        <w:tc>
          <w:tcPr>
            <w:tcW w:w="10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AC93C0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企业管理员、平台管理员</w:t>
            </w:r>
          </w:p>
        </w:tc>
      </w:tr>
      <w:tr w14:paraId="289B68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C0BDD94">
            <w:pPr>
              <w:rPr>
                <w:rFonts w:hint="default" w:ascii="var(--dsw-font-markdown-table)" w:hAnsi="var(--dsw-font-markdown-table)" w:eastAsia="var(--dsw-font-markdown-table)" w:cs="var(--dsw-font-markdown-table)"/>
                <w:sz w:val="24"/>
                <w:szCs w:val="24"/>
                <w:woUserID w:val="1"/>
              </w:rPr>
            </w:pPr>
          </w:p>
        </w:tc>
        <w:tc>
          <w:tcPr>
            <w:tcW w:w="7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9FB3015">
            <w:pPr>
              <w:rPr>
                <w:rFonts w:hint="default" w:ascii="var(--dsw-font-markdown-table)" w:hAnsi="var(--dsw-font-markdown-table)" w:eastAsia="var(--dsw-font-markdown-table)" w:cs="var(--dsw-font-markdown-table)"/>
                <w:sz w:val="24"/>
                <w:szCs w:val="24"/>
                <w:woUserID w:val="1"/>
              </w:rPr>
            </w:pPr>
          </w:p>
        </w:tc>
        <w:tc>
          <w:tcPr>
            <w:tcW w:w="6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00E88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12.9 芯片库存</w:t>
            </w:r>
          </w:p>
        </w:tc>
        <w:tc>
          <w:tcPr>
            <w:tcW w:w="14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3FA28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芯片批次/入库/分配/库存状态</w:t>
            </w:r>
          </w:p>
        </w:tc>
        <w:tc>
          <w:tcPr>
            <w:tcW w:w="3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8DE24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高危</w:t>
            </w:r>
          </w:p>
        </w:tc>
        <w:tc>
          <w:tcPr>
            <w:tcW w:w="5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B9161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平台管理员</w:t>
            </w:r>
          </w:p>
        </w:tc>
        <w:tc>
          <w:tcPr>
            <w:tcW w:w="10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EBE59F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平台管理员</w:t>
            </w:r>
          </w:p>
        </w:tc>
      </w:tr>
      <w:tr w14:paraId="32D91F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5DA9B45">
            <w:pPr>
              <w:rPr>
                <w:rFonts w:hint="default" w:ascii="var(--dsw-font-markdown-table)" w:hAnsi="var(--dsw-font-markdown-table)" w:eastAsia="var(--dsw-font-markdown-table)" w:cs="var(--dsw-font-markdown-table)"/>
                <w:sz w:val="24"/>
                <w:szCs w:val="24"/>
                <w:woUserID w:val="1"/>
              </w:rPr>
            </w:pPr>
          </w:p>
        </w:tc>
        <w:tc>
          <w:tcPr>
            <w:tcW w:w="7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44F0F79">
            <w:pPr>
              <w:rPr>
                <w:rFonts w:hint="default" w:ascii="var(--dsw-font-markdown-table)" w:hAnsi="var(--dsw-font-markdown-table)" w:eastAsia="var(--dsw-font-markdown-table)" w:cs="var(--dsw-font-markdown-table)"/>
                <w:sz w:val="24"/>
                <w:szCs w:val="24"/>
                <w:woUserID w:val="1"/>
              </w:rPr>
            </w:pPr>
          </w:p>
        </w:tc>
        <w:tc>
          <w:tcPr>
            <w:tcW w:w="6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67557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12.10 电子围栏</w:t>
            </w:r>
          </w:p>
        </w:tc>
        <w:tc>
          <w:tcPr>
            <w:tcW w:w="14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90F947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围栏配置/越界告警/轨迹回放</w:t>
            </w:r>
          </w:p>
        </w:tc>
        <w:tc>
          <w:tcPr>
            <w:tcW w:w="3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8D34C5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高危</w:t>
            </w:r>
          </w:p>
        </w:tc>
        <w:tc>
          <w:tcPr>
            <w:tcW w:w="5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69CE69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省/市/县/企业</w:t>
            </w:r>
          </w:p>
        </w:tc>
        <w:tc>
          <w:tcPr>
            <w:tcW w:w="10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11259B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应急监管员、平台管理员</w:t>
            </w:r>
          </w:p>
        </w:tc>
      </w:tr>
      <w:tr w14:paraId="27E601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759BC0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b/>
                <w:bCs/>
                <w:kern w:val="0"/>
                <w:sz w:val="24"/>
                <w:szCs w:val="24"/>
                <w:lang w:val="en-US" w:eastAsia="zh-CN" w:bidi="ar"/>
                <w:woUserID w:val="1"/>
              </w:rPr>
              <w:t>13</w:t>
            </w:r>
          </w:p>
        </w:tc>
        <w:tc>
          <w:tcPr>
            <w:tcW w:w="7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4E20D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b/>
                <w:bCs/>
                <w:kern w:val="0"/>
                <w:sz w:val="24"/>
                <w:szCs w:val="24"/>
                <w:lang w:val="en-US" w:eastAsia="zh-CN" w:bidi="ar"/>
                <w:woUserID w:val="1"/>
              </w:rPr>
              <w:t>扩面减损</w:t>
            </w:r>
          </w:p>
        </w:tc>
        <w:tc>
          <w:tcPr>
            <w:tcW w:w="6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D22011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13.1 数据碰撞与漏保清单</w:t>
            </w:r>
          </w:p>
        </w:tc>
        <w:tc>
          <w:tcPr>
            <w:tcW w:w="14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0A5535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企业库与税务个税/社保快照比对、漏保企业/人员清单</w:t>
            </w:r>
          </w:p>
        </w:tc>
        <w:tc>
          <w:tcPr>
            <w:tcW w:w="3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25854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共性</w:t>
            </w:r>
          </w:p>
        </w:tc>
        <w:tc>
          <w:tcPr>
            <w:tcW w:w="5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B8F93C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省/市/县</w:t>
            </w:r>
          </w:p>
        </w:tc>
        <w:tc>
          <w:tcPr>
            <w:tcW w:w="10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905F6E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人社监管员、平台管理员</w:t>
            </w:r>
          </w:p>
        </w:tc>
      </w:tr>
      <w:tr w14:paraId="39EA6D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8DB7379">
            <w:pPr>
              <w:rPr>
                <w:rFonts w:hint="default" w:ascii="var(--dsw-font-markdown-table)" w:hAnsi="var(--dsw-font-markdown-table)" w:eastAsia="var(--dsw-font-markdown-table)" w:cs="var(--dsw-font-markdown-table)"/>
                <w:sz w:val="24"/>
                <w:szCs w:val="24"/>
                <w:woUserID w:val="1"/>
              </w:rPr>
            </w:pPr>
          </w:p>
        </w:tc>
        <w:tc>
          <w:tcPr>
            <w:tcW w:w="7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2E92960">
            <w:pPr>
              <w:rPr>
                <w:rFonts w:hint="default" w:ascii="var(--dsw-font-markdown-table)" w:hAnsi="var(--dsw-font-markdown-table)" w:eastAsia="var(--dsw-font-markdown-table)" w:cs="var(--dsw-font-markdown-table)"/>
                <w:sz w:val="24"/>
                <w:szCs w:val="24"/>
                <w:woUserID w:val="1"/>
              </w:rPr>
            </w:pPr>
          </w:p>
        </w:tc>
        <w:tc>
          <w:tcPr>
            <w:tcW w:w="6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9FA649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13.2 催缴跟踪</w:t>
            </w:r>
          </w:p>
        </w:tc>
        <w:tc>
          <w:tcPr>
            <w:tcW w:w="14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B55176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漏保清单推送/限期补缴跟踪</w:t>
            </w:r>
          </w:p>
        </w:tc>
        <w:tc>
          <w:tcPr>
            <w:tcW w:w="3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15A4A0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共性</w:t>
            </w:r>
          </w:p>
        </w:tc>
        <w:tc>
          <w:tcPr>
            <w:tcW w:w="5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56086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省/市/县/企业</w:t>
            </w:r>
          </w:p>
        </w:tc>
        <w:tc>
          <w:tcPr>
            <w:tcW w:w="10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661379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人社监管员、平台管理员</w:t>
            </w:r>
          </w:p>
        </w:tc>
      </w:tr>
      <w:tr w14:paraId="25BEBF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B19952A">
            <w:pPr>
              <w:rPr>
                <w:rFonts w:hint="default" w:ascii="var(--dsw-font-markdown-table)" w:hAnsi="var(--dsw-font-markdown-table)" w:eastAsia="var(--dsw-font-markdown-table)" w:cs="var(--dsw-font-markdown-table)"/>
                <w:sz w:val="24"/>
                <w:szCs w:val="24"/>
                <w:woUserID w:val="1"/>
              </w:rPr>
            </w:pPr>
          </w:p>
        </w:tc>
        <w:tc>
          <w:tcPr>
            <w:tcW w:w="7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A76576F">
            <w:pPr>
              <w:rPr>
                <w:rFonts w:hint="default" w:ascii="var(--dsw-font-markdown-table)" w:hAnsi="var(--dsw-font-markdown-table)" w:eastAsia="var(--dsw-font-markdown-table)" w:cs="var(--dsw-font-markdown-table)"/>
                <w:sz w:val="24"/>
                <w:szCs w:val="24"/>
                <w:woUserID w:val="1"/>
              </w:rPr>
            </w:pPr>
          </w:p>
        </w:tc>
        <w:tc>
          <w:tcPr>
            <w:tcW w:w="6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6DF2F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13.3 参保补贴管理</w:t>
            </w:r>
          </w:p>
        </w:tc>
        <w:tc>
          <w:tcPr>
            <w:tcW w:w="14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0EAE48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新增参保人员补贴申请/审核/拨款</w:t>
            </w:r>
          </w:p>
        </w:tc>
        <w:tc>
          <w:tcPr>
            <w:tcW w:w="3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2E6A92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共性</w:t>
            </w:r>
          </w:p>
        </w:tc>
        <w:tc>
          <w:tcPr>
            <w:tcW w:w="5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D23B43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省/市/县/企业</w:t>
            </w:r>
          </w:p>
        </w:tc>
        <w:tc>
          <w:tcPr>
            <w:tcW w:w="10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9AAFE4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人社监管员、企业管理员</w:t>
            </w:r>
          </w:p>
        </w:tc>
      </w:tr>
      <w:tr w14:paraId="373E37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5D4B2CB">
            <w:pPr>
              <w:rPr>
                <w:rFonts w:hint="default" w:ascii="var(--dsw-font-markdown-table)" w:hAnsi="var(--dsw-font-markdown-table)" w:eastAsia="var(--dsw-font-markdown-table)" w:cs="var(--dsw-font-markdown-table)"/>
                <w:sz w:val="24"/>
                <w:szCs w:val="24"/>
                <w:woUserID w:val="1"/>
              </w:rPr>
            </w:pPr>
          </w:p>
        </w:tc>
        <w:tc>
          <w:tcPr>
            <w:tcW w:w="7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6783A3">
            <w:pPr>
              <w:rPr>
                <w:rFonts w:hint="default" w:ascii="var(--dsw-font-markdown-table)" w:hAnsi="var(--dsw-font-markdown-table)" w:eastAsia="var(--dsw-font-markdown-table)" w:cs="var(--dsw-font-markdown-table)"/>
                <w:sz w:val="24"/>
                <w:szCs w:val="24"/>
                <w:woUserID w:val="1"/>
              </w:rPr>
            </w:pPr>
          </w:p>
        </w:tc>
        <w:tc>
          <w:tcPr>
            <w:tcW w:w="6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F98AD5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13.4 工伤预防培训管理</w:t>
            </w:r>
          </w:p>
        </w:tc>
        <w:tc>
          <w:tcPr>
            <w:tcW w:w="14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5C279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培训计划制定、培训实施、学时记录</w:t>
            </w:r>
          </w:p>
        </w:tc>
        <w:tc>
          <w:tcPr>
            <w:tcW w:w="3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9BBD1D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共性</w:t>
            </w:r>
          </w:p>
        </w:tc>
        <w:tc>
          <w:tcPr>
            <w:tcW w:w="5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1C88A8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省/市/县/企业</w:t>
            </w:r>
          </w:p>
        </w:tc>
        <w:tc>
          <w:tcPr>
            <w:tcW w:w="10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2A234B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人社监管员、企业管理员</w:t>
            </w:r>
          </w:p>
        </w:tc>
      </w:tr>
      <w:tr w14:paraId="499338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7953D18">
            <w:pPr>
              <w:rPr>
                <w:rFonts w:hint="default" w:ascii="var(--dsw-font-markdown-table)" w:hAnsi="var(--dsw-font-markdown-table)" w:eastAsia="var(--dsw-font-markdown-table)" w:cs="var(--dsw-font-markdown-table)"/>
                <w:sz w:val="24"/>
                <w:szCs w:val="24"/>
                <w:woUserID w:val="1"/>
              </w:rPr>
            </w:pPr>
          </w:p>
        </w:tc>
        <w:tc>
          <w:tcPr>
            <w:tcW w:w="7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5F64144">
            <w:pPr>
              <w:rPr>
                <w:rFonts w:hint="default" w:ascii="var(--dsw-font-markdown-table)" w:hAnsi="var(--dsw-font-markdown-table)" w:eastAsia="var(--dsw-font-markdown-table)" w:cs="var(--dsw-font-markdown-table)"/>
                <w:sz w:val="24"/>
                <w:szCs w:val="24"/>
                <w:woUserID w:val="1"/>
              </w:rPr>
            </w:pPr>
          </w:p>
        </w:tc>
        <w:tc>
          <w:tcPr>
            <w:tcW w:w="6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0094B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13.5 培训课程与学时管理</w:t>
            </w:r>
          </w:p>
        </w:tc>
        <w:tc>
          <w:tcPr>
            <w:tcW w:w="14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A8DF2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课程上传/分类/学时分配/学习进度跟踪</w:t>
            </w:r>
          </w:p>
        </w:tc>
        <w:tc>
          <w:tcPr>
            <w:tcW w:w="3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2A1081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共性</w:t>
            </w:r>
          </w:p>
        </w:tc>
        <w:tc>
          <w:tcPr>
            <w:tcW w:w="5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E38327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省/市/县/企业</w:t>
            </w:r>
          </w:p>
        </w:tc>
        <w:tc>
          <w:tcPr>
            <w:tcW w:w="10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9CC738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人社监管员、企业管理员</w:t>
            </w:r>
          </w:p>
        </w:tc>
      </w:tr>
      <w:tr w14:paraId="0A4F52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6ECD572">
            <w:pPr>
              <w:rPr>
                <w:rFonts w:hint="default" w:ascii="var(--dsw-font-markdown-table)" w:hAnsi="var(--dsw-font-markdown-table)" w:eastAsia="var(--dsw-font-markdown-table)" w:cs="var(--dsw-font-markdown-table)"/>
                <w:sz w:val="24"/>
                <w:szCs w:val="24"/>
                <w:woUserID w:val="1"/>
              </w:rPr>
            </w:pPr>
          </w:p>
        </w:tc>
        <w:tc>
          <w:tcPr>
            <w:tcW w:w="7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F32357F">
            <w:pPr>
              <w:rPr>
                <w:rFonts w:hint="default" w:ascii="var(--dsw-font-markdown-table)" w:hAnsi="var(--dsw-font-markdown-table)" w:eastAsia="var(--dsw-font-markdown-table)" w:cs="var(--dsw-font-markdown-table)"/>
                <w:sz w:val="24"/>
                <w:szCs w:val="24"/>
                <w:woUserID w:val="1"/>
              </w:rPr>
            </w:pPr>
          </w:p>
        </w:tc>
        <w:tc>
          <w:tcPr>
            <w:tcW w:w="6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8BC72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13.6 培训效果评估</w:t>
            </w:r>
          </w:p>
        </w:tc>
        <w:tc>
          <w:tcPr>
            <w:tcW w:w="14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CAB16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工伤发生率对比分析、培训前后数据对比</w:t>
            </w:r>
          </w:p>
        </w:tc>
        <w:tc>
          <w:tcPr>
            <w:tcW w:w="3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FF6886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共性</w:t>
            </w:r>
          </w:p>
        </w:tc>
        <w:tc>
          <w:tcPr>
            <w:tcW w:w="5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9165FC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省/市/县</w:t>
            </w:r>
          </w:p>
        </w:tc>
        <w:tc>
          <w:tcPr>
            <w:tcW w:w="10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CF8FD8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人社监管员、平台管理员</w:t>
            </w:r>
          </w:p>
        </w:tc>
      </w:tr>
      <w:tr w14:paraId="192D11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9BEAB7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b/>
                <w:bCs/>
                <w:kern w:val="0"/>
                <w:sz w:val="24"/>
                <w:szCs w:val="24"/>
                <w:lang w:val="en-US" w:eastAsia="zh-CN" w:bidi="ar"/>
                <w:woUserID w:val="1"/>
              </w:rPr>
              <w:t>14</w:t>
            </w:r>
          </w:p>
        </w:tc>
        <w:tc>
          <w:tcPr>
            <w:tcW w:w="7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432181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b/>
                <w:bCs/>
                <w:kern w:val="0"/>
                <w:sz w:val="24"/>
                <w:szCs w:val="24"/>
                <w:lang w:val="en-US" w:eastAsia="zh-CN" w:bidi="ar"/>
                <w:woUserID w:val="1"/>
              </w:rPr>
              <w:t>信用评价</w:t>
            </w:r>
          </w:p>
        </w:tc>
        <w:tc>
          <w:tcPr>
            <w:tcW w:w="6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C0227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14.1 信用总览</w:t>
            </w:r>
          </w:p>
        </w:tc>
        <w:tc>
          <w:tcPr>
            <w:tcW w:w="14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44BF2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A/B/C/D级企业数量分布/信用评分趋势</w:t>
            </w:r>
          </w:p>
        </w:tc>
        <w:tc>
          <w:tcPr>
            <w:tcW w:w="3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BD860D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共性</w:t>
            </w:r>
          </w:p>
        </w:tc>
        <w:tc>
          <w:tcPr>
            <w:tcW w:w="5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BCB2C9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省/市/县</w:t>
            </w:r>
          </w:p>
        </w:tc>
        <w:tc>
          <w:tcPr>
            <w:tcW w:w="10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19B6B0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人社监管员、平台管理员</w:t>
            </w:r>
          </w:p>
        </w:tc>
      </w:tr>
      <w:tr w14:paraId="4ED3E1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DB5BC1E">
            <w:pPr>
              <w:rPr>
                <w:rFonts w:hint="default" w:ascii="var(--dsw-font-markdown-table)" w:hAnsi="var(--dsw-font-markdown-table)" w:eastAsia="var(--dsw-font-markdown-table)" w:cs="var(--dsw-font-markdown-table)"/>
                <w:sz w:val="24"/>
                <w:szCs w:val="24"/>
                <w:woUserID w:val="1"/>
              </w:rPr>
            </w:pPr>
          </w:p>
        </w:tc>
        <w:tc>
          <w:tcPr>
            <w:tcW w:w="7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68AC25E">
            <w:pPr>
              <w:rPr>
                <w:rFonts w:hint="default" w:ascii="var(--dsw-font-markdown-table)" w:hAnsi="var(--dsw-font-markdown-table)" w:eastAsia="var(--dsw-font-markdown-table)" w:cs="var(--dsw-font-markdown-table)"/>
                <w:sz w:val="24"/>
                <w:szCs w:val="24"/>
                <w:woUserID w:val="1"/>
              </w:rPr>
            </w:pPr>
          </w:p>
        </w:tc>
        <w:tc>
          <w:tcPr>
            <w:tcW w:w="6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217F1A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14.2 企业信用档案</w:t>
            </w:r>
          </w:p>
        </w:tc>
        <w:tc>
          <w:tcPr>
            <w:tcW w:w="14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6D5E1D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信用评分/扣分明细/历史预警记录/整改记录</w:t>
            </w:r>
          </w:p>
        </w:tc>
        <w:tc>
          <w:tcPr>
            <w:tcW w:w="3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D1202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共性</w:t>
            </w:r>
          </w:p>
        </w:tc>
        <w:tc>
          <w:tcPr>
            <w:tcW w:w="5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3EE88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省/市/县/企业</w:t>
            </w:r>
          </w:p>
        </w:tc>
        <w:tc>
          <w:tcPr>
            <w:tcW w:w="10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47E2DE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人社监管员、平台管理员</w:t>
            </w:r>
          </w:p>
        </w:tc>
      </w:tr>
      <w:tr w14:paraId="39D2AB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0E04B62">
            <w:pPr>
              <w:rPr>
                <w:rFonts w:hint="default" w:ascii="var(--dsw-font-markdown-table)" w:hAnsi="var(--dsw-font-markdown-table)" w:eastAsia="var(--dsw-font-markdown-table)" w:cs="var(--dsw-font-markdown-table)"/>
                <w:sz w:val="24"/>
                <w:szCs w:val="24"/>
                <w:woUserID w:val="1"/>
              </w:rPr>
            </w:pPr>
          </w:p>
        </w:tc>
        <w:tc>
          <w:tcPr>
            <w:tcW w:w="7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F0494FA">
            <w:pPr>
              <w:rPr>
                <w:rFonts w:hint="default" w:ascii="var(--dsw-font-markdown-table)" w:hAnsi="var(--dsw-font-markdown-table)" w:eastAsia="var(--dsw-font-markdown-table)" w:cs="var(--dsw-font-markdown-table)"/>
                <w:sz w:val="24"/>
                <w:szCs w:val="24"/>
                <w:woUserID w:val="1"/>
              </w:rPr>
            </w:pPr>
          </w:p>
        </w:tc>
        <w:tc>
          <w:tcPr>
            <w:tcW w:w="6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01890A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14.3 信用评分规则配置</w:t>
            </w:r>
          </w:p>
        </w:tc>
        <w:tc>
          <w:tcPr>
            <w:tcW w:w="14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243FFE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扣分项名称/扣分值/规则说明/启用状态</w:t>
            </w:r>
          </w:p>
        </w:tc>
        <w:tc>
          <w:tcPr>
            <w:tcW w:w="3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70F501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共性</w:t>
            </w:r>
          </w:p>
        </w:tc>
        <w:tc>
          <w:tcPr>
            <w:tcW w:w="5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E5A5B2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平台管理员</w:t>
            </w:r>
          </w:p>
        </w:tc>
        <w:tc>
          <w:tcPr>
            <w:tcW w:w="10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E3A2F1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平台管理员</w:t>
            </w:r>
          </w:p>
        </w:tc>
      </w:tr>
      <w:tr w14:paraId="56EFDD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C812180">
            <w:pPr>
              <w:rPr>
                <w:rFonts w:hint="default" w:ascii="var(--dsw-font-markdown-table)" w:hAnsi="var(--dsw-font-markdown-table)" w:eastAsia="var(--dsw-font-markdown-table)" w:cs="var(--dsw-font-markdown-table)"/>
                <w:sz w:val="24"/>
                <w:szCs w:val="24"/>
                <w:woUserID w:val="1"/>
              </w:rPr>
            </w:pPr>
          </w:p>
        </w:tc>
        <w:tc>
          <w:tcPr>
            <w:tcW w:w="7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32ADC2B">
            <w:pPr>
              <w:rPr>
                <w:rFonts w:hint="default" w:ascii="var(--dsw-font-markdown-table)" w:hAnsi="var(--dsw-font-markdown-table)" w:eastAsia="var(--dsw-font-markdown-table)" w:cs="var(--dsw-font-markdown-table)"/>
                <w:sz w:val="24"/>
                <w:szCs w:val="24"/>
                <w:woUserID w:val="1"/>
              </w:rPr>
            </w:pPr>
          </w:p>
        </w:tc>
        <w:tc>
          <w:tcPr>
            <w:tcW w:w="6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DA3D8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14.4 联合惩戒推送</w:t>
            </w:r>
          </w:p>
        </w:tc>
        <w:tc>
          <w:tcPr>
            <w:tcW w:w="14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383354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D级企业自动推送至信用平台/推送状态</w:t>
            </w:r>
          </w:p>
        </w:tc>
        <w:tc>
          <w:tcPr>
            <w:tcW w:w="3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D858DC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共性</w:t>
            </w:r>
          </w:p>
        </w:tc>
        <w:tc>
          <w:tcPr>
            <w:tcW w:w="5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17B669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省/市/县</w:t>
            </w:r>
          </w:p>
        </w:tc>
        <w:tc>
          <w:tcPr>
            <w:tcW w:w="10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CC33F0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人社监管员、平台管理员</w:t>
            </w:r>
          </w:p>
        </w:tc>
      </w:tr>
      <w:tr w14:paraId="206ADB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45CD77A">
            <w:pPr>
              <w:rPr>
                <w:rFonts w:hint="default" w:ascii="var(--dsw-font-markdown-table)" w:hAnsi="var(--dsw-font-markdown-table)" w:eastAsia="var(--dsw-font-markdown-table)" w:cs="var(--dsw-font-markdown-table)"/>
                <w:sz w:val="24"/>
                <w:szCs w:val="24"/>
                <w:woUserID w:val="1"/>
              </w:rPr>
            </w:pPr>
          </w:p>
        </w:tc>
        <w:tc>
          <w:tcPr>
            <w:tcW w:w="7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D6D695E">
            <w:pPr>
              <w:rPr>
                <w:rFonts w:hint="default" w:ascii="var(--dsw-font-markdown-table)" w:hAnsi="var(--dsw-font-markdown-table)" w:eastAsia="var(--dsw-font-markdown-table)" w:cs="var(--dsw-font-markdown-table)"/>
                <w:sz w:val="24"/>
                <w:szCs w:val="24"/>
                <w:woUserID w:val="1"/>
              </w:rPr>
            </w:pPr>
          </w:p>
        </w:tc>
        <w:tc>
          <w:tcPr>
            <w:tcW w:w="6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E3ED79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14.5 信用修复申请</w:t>
            </w:r>
          </w:p>
        </w:tc>
        <w:tc>
          <w:tcPr>
            <w:tcW w:w="14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D041B0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企业在线提交修复申请/审核/修复后等级</w:t>
            </w:r>
          </w:p>
        </w:tc>
        <w:tc>
          <w:tcPr>
            <w:tcW w:w="3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D645C2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共性</w:t>
            </w:r>
          </w:p>
        </w:tc>
        <w:tc>
          <w:tcPr>
            <w:tcW w:w="5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78CE6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省/市/县/企业</w:t>
            </w:r>
          </w:p>
        </w:tc>
        <w:tc>
          <w:tcPr>
            <w:tcW w:w="10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5551B1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人社监管员、平台管理员</w:t>
            </w:r>
          </w:p>
        </w:tc>
      </w:tr>
      <w:tr w14:paraId="7196E5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A2020A1">
            <w:pPr>
              <w:rPr>
                <w:rFonts w:hint="default" w:ascii="var(--dsw-font-markdown-table)" w:hAnsi="var(--dsw-font-markdown-table)" w:eastAsia="var(--dsw-font-markdown-table)" w:cs="var(--dsw-font-markdown-table)"/>
                <w:sz w:val="24"/>
                <w:szCs w:val="24"/>
                <w:woUserID w:val="1"/>
              </w:rPr>
            </w:pPr>
          </w:p>
        </w:tc>
        <w:tc>
          <w:tcPr>
            <w:tcW w:w="7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B46ACC">
            <w:pPr>
              <w:rPr>
                <w:rFonts w:hint="default" w:ascii="var(--dsw-font-markdown-table)" w:hAnsi="var(--dsw-font-markdown-table)" w:eastAsia="var(--dsw-font-markdown-table)" w:cs="var(--dsw-font-markdown-table)"/>
                <w:sz w:val="24"/>
                <w:szCs w:val="24"/>
                <w:woUserID w:val="1"/>
              </w:rPr>
            </w:pPr>
          </w:p>
        </w:tc>
        <w:tc>
          <w:tcPr>
            <w:tcW w:w="6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AD3F06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14.6 信用报告导出</w:t>
            </w:r>
          </w:p>
        </w:tc>
        <w:tc>
          <w:tcPr>
            <w:tcW w:w="14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9AD68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企业信用报告PDF/行业信用报告</w:t>
            </w:r>
          </w:p>
        </w:tc>
        <w:tc>
          <w:tcPr>
            <w:tcW w:w="3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F2E007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共性</w:t>
            </w:r>
          </w:p>
        </w:tc>
        <w:tc>
          <w:tcPr>
            <w:tcW w:w="5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7CE75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省/市/县/企业</w:t>
            </w:r>
          </w:p>
        </w:tc>
        <w:tc>
          <w:tcPr>
            <w:tcW w:w="10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C6F1D7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人社监管员、平台管理员</w:t>
            </w:r>
          </w:p>
        </w:tc>
      </w:tr>
      <w:tr w14:paraId="3F4301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739514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b/>
                <w:bCs/>
                <w:kern w:val="0"/>
                <w:sz w:val="24"/>
                <w:szCs w:val="24"/>
                <w:lang w:val="en-US" w:eastAsia="zh-CN" w:bidi="ar"/>
                <w:woUserID w:val="1"/>
              </w:rPr>
              <w:t>15</w:t>
            </w:r>
          </w:p>
        </w:tc>
        <w:tc>
          <w:tcPr>
            <w:tcW w:w="7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95B08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b/>
                <w:bCs/>
                <w:kern w:val="0"/>
                <w:sz w:val="24"/>
                <w:szCs w:val="24"/>
                <w:lang w:val="en-US" w:eastAsia="zh-CN" w:bidi="ar"/>
                <w:woUserID w:val="1"/>
              </w:rPr>
              <w:t>统计报表</w:t>
            </w:r>
          </w:p>
        </w:tc>
        <w:tc>
          <w:tcPr>
            <w:tcW w:w="6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7BD87F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15.1 用工统计报表</w:t>
            </w:r>
          </w:p>
        </w:tc>
        <w:tc>
          <w:tcPr>
            <w:tcW w:w="14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1A7531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派遣企业/用工单位/派遣员工/正式员工数量/派遣比例</w:t>
            </w:r>
          </w:p>
        </w:tc>
        <w:tc>
          <w:tcPr>
            <w:tcW w:w="3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B3C687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劳务</w:t>
            </w:r>
          </w:p>
        </w:tc>
        <w:tc>
          <w:tcPr>
            <w:tcW w:w="5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220EDC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省/市/县</w:t>
            </w:r>
          </w:p>
        </w:tc>
        <w:tc>
          <w:tcPr>
            <w:tcW w:w="10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678C97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人社监管员、平台管理员</w:t>
            </w:r>
          </w:p>
        </w:tc>
      </w:tr>
      <w:tr w14:paraId="60C43A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A4E131B">
            <w:pPr>
              <w:rPr>
                <w:rFonts w:hint="default" w:ascii="var(--dsw-font-markdown-table)" w:hAnsi="var(--dsw-font-markdown-table)" w:eastAsia="var(--dsw-font-markdown-table)" w:cs="var(--dsw-font-markdown-table)"/>
                <w:sz w:val="24"/>
                <w:szCs w:val="24"/>
                <w:woUserID w:val="1"/>
              </w:rPr>
            </w:pPr>
          </w:p>
        </w:tc>
        <w:tc>
          <w:tcPr>
            <w:tcW w:w="7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F7DA83D">
            <w:pPr>
              <w:rPr>
                <w:rFonts w:hint="default" w:ascii="var(--dsw-font-markdown-table)" w:hAnsi="var(--dsw-font-markdown-table)" w:eastAsia="var(--dsw-font-markdown-table)" w:cs="var(--dsw-font-markdown-table)"/>
                <w:sz w:val="24"/>
                <w:szCs w:val="24"/>
                <w:woUserID w:val="1"/>
              </w:rPr>
            </w:pPr>
          </w:p>
        </w:tc>
        <w:tc>
          <w:tcPr>
            <w:tcW w:w="6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E8E5A4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15.2 工资发放统计</w:t>
            </w:r>
          </w:p>
        </w:tc>
        <w:tc>
          <w:tcPr>
            <w:tcW w:w="14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EBC86B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工资总额/监管账户发放比例/拖欠预警数量及金额</w:t>
            </w:r>
          </w:p>
        </w:tc>
        <w:tc>
          <w:tcPr>
            <w:tcW w:w="3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F8E16D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劳务</w:t>
            </w:r>
          </w:p>
        </w:tc>
        <w:tc>
          <w:tcPr>
            <w:tcW w:w="5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C19CE8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省/市/县</w:t>
            </w:r>
          </w:p>
        </w:tc>
        <w:tc>
          <w:tcPr>
            <w:tcW w:w="10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19B777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人社监管员、平台管理员</w:t>
            </w:r>
          </w:p>
        </w:tc>
      </w:tr>
      <w:tr w14:paraId="0D496E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92BA56E">
            <w:pPr>
              <w:rPr>
                <w:rFonts w:hint="default" w:ascii="var(--dsw-font-markdown-table)" w:hAnsi="var(--dsw-font-markdown-table)" w:eastAsia="var(--dsw-font-markdown-table)" w:cs="var(--dsw-font-markdown-table)"/>
                <w:sz w:val="24"/>
                <w:szCs w:val="24"/>
                <w:woUserID w:val="1"/>
              </w:rPr>
            </w:pPr>
          </w:p>
        </w:tc>
        <w:tc>
          <w:tcPr>
            <w:tcW w:w="7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4F3B7A">
            <w:pPr>
              <w:rPr>
                <w:rFonts w:hint="default" w:ascii="var(--dsw-font-markdown-table)" w:hAnsi="var(--dsw-font-markdown-table)" w:eastAsia="var(--dsw-font-markdown-table)" w:cs="var(--dsw-font-markdown-table)"/>
                <w:sz w:val="24"/>
                <w:szCs w:val="24"/>
                <w:woUserID w:val="1"/>
              </w:rPr>
            </w:pPr>
          </w:p>
        </w:tc>
        <w:tc>
          <w:tcPr>
            <w:tcW w:w="6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CED413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15.3 社保缴纳统计</w:t>
            </w:r>
          </w:p>
        </w:tc>
        <w:tc>
          <w:tcPr>
            <w:tcW w:w="14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89C9B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参保率/断缴企业数量/补缴金额</w:t>
            </w:r>
          </w:p>
        </w:tc>
        <w:tc>
          <w:tcPr>
            <w:tcW w:w="3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8689B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共性</w:t>
            </w:r>
          </w:p>
        </w:tc>
        <w:tc>
          <w:tcPr>
            <w:tcW w:w="5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4B3B36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省/市/县</w:t>
            </w:r>
          </w:p>
        </w:tc>
        <w:tc>
          <w:tcPr>
            <w:tcW w:w="10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BEA173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人社监管员、平台管理员</w:t>
            </w:r>
          </w:p>
        </w:tc>
      </w:tr>
      <w:tr w14:paraId="1588AB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08C95E3">
            <w:pPr>
              <w:rPr>
                <w:rFonts w:hint="default" w:ascii="var(--dsw-font-markdown-table)" w:hAnsi="var(--dsw-font-markdown-table)" w:eastAsia="var(--dsw-font-markdown-table)" w:cs="var(--dsw-font-markdown-table)"/>
                <w:sz w:val="24"/>
                <w:szCs w:val="24"/>
                <w:woUserID w:val="1"/>
              </w:rPr>
            </w:pPr>
          </w:p>
        </w:tc>
        <w:tc>
          <w:tcPr>
            <w:tcW w:w="7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AE1E3D">
            <w:pPr>
              <w:rPr>
                <w:rFonts w:hint="default" w:ascii="var(--dsw-font-markdown-table)" w:hAnsi="var(--dsw-font-markdown-table)" w:eastAsia="var(--dsw-font-markdown-table)" w:cs="var(--dsw-font-markdown-table)"/>
                <w:sz w:val="24"/>
                <w:szCs w:val="24"/>
                <w:woUserID w:val="1"/>
              </w:rPr>
            </w:pPr>
          </w:p>
        </w:tc>
        <w:tc>
          <w:tcPr>
            <w:tcW w:w="6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02B8FA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15.4 税务预警统计</w:t>
            </w:r>
          </w:p>
        </w:tc>
        <w:tc>
          <w:tcPr>
            <w:tcW w:w="14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4EB54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个税差异/发票异常/资金流异常预警数量及追缴金额</w:t>
            </w:r>
          </w:p>
        </w:tc>
        <w:tc>
          <w:tcPr>
            <w:tcW w:w="3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9FAA3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劳务</w:t>
            </w:r>
          </w:p>
        </w:tc>
        <w:tc>
          <w:tcPr>
            <w:tcW w:w="5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C2CD87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省/市/县</w:t>
            </w:r>
          </w:p>
        </w:tc>
        <w:tc>
          <w:tcPr>
            <w:tcW w:w="10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C278FA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税务稽查员、平台管理员</w:t>
            </w:r>
          </w:p>
        </w:tc>
      </w:tr>
      <w:tr w14:paraId="7902DD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2C067C1">
            <w:pPr>
              <w:rPr>
                <w:rFonts w:hint="default" w:ascii="var(--dsw-font-markdown-table)" w:hAnsi="var(--dsw-font-markdown-table)" w:eastAsia="var(--dsw-font-markdown-table)" w:cs="var(--dsw-font-markdown-table)"/>
                <w:sz w:val="24"/>
                <w:szCs w:val="24"/>
                <w:woUserID w:val="1"/>
              </w:rPr>
            </w:pPr>
          </w:p>
        </w:tc>
        <w:tc>
          <w:tcPr>
            <w:tcW w:w="7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AF3059D">
            <w:pPr>
              <w:rPr>
                <w:rFonts w:hint="default" w:ascii="var(--dsw-font-markdown-table)" w:hAnsi="var(--dsw-font-markdown-table)" w:eastAsia="var(--dsw-font-markdown-table)" w:cs="var(--dsw-font-markdown-table)"/>
                <w:sz w:val="24"/>
                <w:szCs w:val="24"/>
                <w:woUserID w:val="1"/>
              </w:rPr>
            </w:pPr>
          </w:p>
        </w:tc>
        <w:tc>
          <w:tcPr>
            <w:tcW w:w="6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C27D25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15.5 专项整治台账报表</w:t>
            </w:r>
          </w:p>
        </w:tc>
        <w:tc>
          <w:tcPr>
            <w:tcW w:w="14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ABFFA1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按问题类型/整改状态生成月报/季报</w:t>
            </w:r>
          </w:p>
        </w:tc>
        <w:tc>
          <w:tcPr>
            <w:tcW w:w="3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BF63C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劳务</w:t>
            </w:r>
          </w:p>
        </w:tc>
        <w:tc>
          <w:tcPr>
            <w:tcW w:w="5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FD5A1F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省/市/县</w:t>
            </w:r>
          </w:p>
        </w:tc>
        <w:tc>
          <w:tcPr>
            <w:tcW w:w="10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7BD310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人社监管员、平台管理员</w:t>
            </w:r>
          </w:p>
        </w:tc>
      </w:tr>
      <w:tr w14:paraId="55CBA4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885A7CD">
            <w:pPr>
              <w:rPr>
                <w:rFonts w:hint="default" w:ascii="var(--dsw-font-markdown-table)" w:hAnsi="var(--dsw-font-markdown-table)" w:eastAsia="var(--dsw-font-markdown-table)" w:cs="var(--dsw-font-markdown-table)"/>
                <w:sz w:val="24"/>
                <w:szCs w:val="24"/>
                <w:woUserID w:val="1"/>
              </w:rPr>
            </w:pPr>
          </w:p>
        </w:tc>
        <w:tc>
          <w:tcPr>
            <w:tcW w:w="7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E93FC62">
            <w:pPr>
              <w:rPr>
                <w:rFonts w:hint="default" w:ascii="var(--dsw-font-markdown-table)" w:hAnsi="var(--dsw-font-markdown-table)" w:eastAsia="var(--dsw-font-markdown-table)" w:cs="var(--dsw-font-markdown-table)"/>
                <w:sz w:val="24"/>
                <w:szCs w:val="24"/>
                <w:woUserID w:val="1"/>
              </w:rPr>
            </w:pPr>
          </w:p>
        </w:tc>
        <w:tc>
          <w:tcPr>
            <w:tcW w:w="6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40547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15.6 用工考勤统计报表</w:t>
            </w:r>
          </w:p>
        </w:tc>
        <w:tc>
          <w:tcPr>
            <w:tcW w:w="14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38B4C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全市打卡率趋势/企业打卡率排名</w:t>
            </w:r>
          </w:p>
        </w:tc>
        <w:tc>
          <w:tcPr>
            <w:tcW w:w="3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E7D7B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共性</w:t>
            </w:r>
          </w:p>
        </w:tc>
        <w:tc>
          <w:tcPr>
            <w:tcW w:w="5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B57B4C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省/市/县</w:t>
            </w:r>
          </w:p>
        </w:tc>
        <w:tc>
          <w:tcPr>
            <w:tcW w:w="10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F7DADE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人社监管员、平台管理员</w:t>
            </w:r>
          </w:p>
        </w:tc>
      </w:tr>
      <w:tr w14:paraId="09A154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1C97F29">
            <w:pPr>
              <w:rPr>
                <w:rFonts w:hint="default" w:ascii="var(--dsw-font-markdown-table)" w:hAnsi="var(--dsw-font-markdown-table)" w:eastAsia="var(--dsw-font-markdown-table)" w:cs="var(--dsw-font-markdown-table)"/>
                <w:sz w:val="24"/>
                <w:szCs w:val="24"/>
                <w:woUserID w:val="1"/>
              </w:rPr>
            </w:pPr>
          </w:p>
        </w:tc>
        <w:tc>
          <w:tcPr>
            <w:tcW w:w="7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D3AFC56">
            <w:pPr>
              <w:rPr>
                <w:rFonts w:hint="default" w:ascii="var(--dsw-font-markdown-table)" w:hAnsi="var(--dsw-font-markdown-table)" w:eastAsia="var(--dsw-font-markdown-table)" w:cs="var(--dsw-font-markdown-table)"/>
                <w:sz w:val="24"/>
                <w:szCs w:val="24"/>
                <w:woUserID w:val="1"/>
              </w:rPr>
            </w:pPr>
          </w:p>
        </w:tc>
        <w:tc>
          <w:tcPr>
            <w:tcW w:w="6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239C9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15.7 工伤统计报表</w:t>
            </w:r>
          </w:p>
        </w:tc>
        <w:tc>
          <w:tcPr>
            <w:tcW w:w="14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2BCCC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工伤发生率月报/行业对比/医疗费用统计</w:t>
            </w:r>
          </w:p>
        </w:tc>
        <w:tc>
          <w:tcPr>
            <w:tcW w:w="3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D24864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共性</w:t>
            </w:r>
          </w:p>
        </w:tc>
        <w:tc>
          <w:tcPr>
            <w:tcW w:w="5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0B5B72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省/市/县</w:t>
            </w:r>
          </w:p>
        </w:tc>
        <w:tc>
          <w:tcPr>
            <w:tcW w:w="10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C4A81B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人社监管员、平台管理员</w:t>
            </w:r>
          </w:p>
        </w:tc>
      </w:tr>
      <w:tr w14:paraId="6949A5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57E22E9">
            <w:pPr>
              <w:rPr>
                <w:rFonts w:hint="default" w:ascii="var(--dsw-font-markdown-table)" w:hAnsi="var(--dsw-font-markdown-table)" w:eastAsia="var(--dsw-font-markdown-table)" w:cs="var(--dsw-font-markdown-table)"/>
                <w:sz w:val="24"/>
                <w:szCs w:val="24"/>
                <w:woUserID w:val="1"/>
              </w:rPr>
            </w:pPr>
          </w:p>
        </w:tc>
        <w:tc>
          <w:tcPr>
            <w:tcW w:w="7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152AEB5">
            <w:pPr>
              <w:rPr>
                <w:rFonts w:hint="default" w:ascii="var(--dsw-font-markdown-table)" w:hAnsi="var(--dsw-font-markdown-table)" w:eastAsia="var(--dsw-font-markdown-table)" w:cs="var(--dsw-font-markdown-table)"/>
                <w:sz w:val="24"/>
                <w:szCs w:val="24"/>
                <w:woUserID w:val="1"/>
              </w:rPr>
            </w:pPr>
          </w:p>
        </w:tc>
        <w:tc>
          <w:tcPr>
            <w:tcW w:w="6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3808E8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15.8 安责险统计报表</w:t>
            </w:r>
          </w:p>
        </w:tc>
        <w:tc>
          <w:tcPr>
            <w:tcW w:w="14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2D2775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投保率/事故预防服务费用支出/赔付率</w:t>
            </w:r>
          </w:p>
        </w:tc>
        <w:tc>
          <w:tcPr>
            <w:tcW w:w="3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85BE3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高危</w:t>
            </w:r>
          </w:p>
        </w:tc>
        <w:tc>
          <w:tcPr>
            <w:tcW w:w="5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4DCCD3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省/市/县</w:t>
            </w:r>
          </w:p>
        </w:tc>
        <w:tc>
          <w:tcPr>
            <w:tcW w:w="10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0D8907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应急监管员、保险公司</w:t>
            </w:r>
          </w:p>
        </w:tc>
      </w:tr>
      <w:tr w14:paraId="2F0D96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DA3B4B7">
            <w:pPr>
              <w:rPr>
                <w:rFonts w:hint="default" w:ascii="var(--dsw-font-markdown-table)" w:hAnsi="var(--dsw-font-markdown-table)" w:eastAsia="var(--dsw-font-markdown-table)" w:cs="var(--dsw-font-markdown-table)"/>
                <w:sz w:val="24"/>
                <w:szCs w:val="24"/>
                <w:woUserID w:val="1"/>
              </w:rPr>
            </w:pPr>
          </w:p>
        </w:tc>
        <w:tc>
          <w:tcPr>
            <w:tcW w:w="7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05F390D">
            <w:pPr>
              <w:rPr>
                <w:rFonts w:hint="default" w:ascii="var(--dsw-font-markdown-table)" w:hAnsi="var(--dsw-font-markdown-table)" w:eastAsia="var(--dsw-font-markdown-table)" w:cs="var(--dsw-font-markdown-table)"/>
                <w:sz w:val="24"/>
                <w:szCs w:val="24"/>
                <w:woUserID w:val="1"/>
              </w:rPr>
            </w:pPr>
          </w:p>
        </w:tc>
        <w:tc>
          <w:tcPr>
            <w:tcW w:w="6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AE774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15.9 设备统计报表</w:t>
            </w:r>
          </w:p>
        </w:tc>
        <w:tc>
          <w:tcPr>
            <w:tcW w:w="14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C69A2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设备改造进度/在线率/报警排行</w:t>
            </w:r>
          </w:p>
        </w:tc>
        <w:tc>
          <w:tcPr>
            <w:tcW w:w="3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D1D56B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共性</w:t>
            </w:r>
          </w:p>
        </w:tc>
        <w:tc>
          <w:tcPr>
            <w:tcW w:w="5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D97B43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省/市/县</w:t>
            </w:r>
          </w:p>
        </w:tc>
        <w:tc>
          <w:tcPr>
            <w:tcW w:w="10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F9FB75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应急监管员、平台管理员</w:t>
            </w:r>
          </w:p>
        </w:tc>
      </w:tr>
      <w:tr w14:paraId="3DBDCF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55CED2F">
            <w:pPr>
              <w:rPr>
                <w:rFonts w:hint="default" w:ascii="var(--dsw-font-markdown-table)" w:hAnsi="var(--dsw-font-markdown-table)" w:eastAsia="var(--dsw-font-markdown-table)" w:cs="var(--dsw-font-markdown-table)"/>
                <w:sz w:val="24"/>
                <w:szCs w:val="24"/>
                <w:woUserID w:val="1"/>
              </w:rPr>
            </w:pPr>
          </w:p>
        </w:tc>
        <w:tc>
          <w:tcPr>
            <w:tcW w:w="7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DC81B63">
            <w:pPr>
              <w:rPr>
                <w:rFonts w:hint="default" w:ascii="var(--dsw-font-markdown-table)" w:hAnsi="var(--dsw-font-markdown-table)" w:eastAsia="var(--dsw-font-markdown-table)" w:cs="var(--dsw-font-markdown-table)"/>
                <w:sz w:val="24"/>
                <w:szCs w:val="24"/>
                <w:woUserID w:val="1"/>
              </w:rPr>
            </w:pPr>
          </w:p>
        </w:tc>
        <w:tc>
          <w:tcPr>
            <w:tcW w:w="6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B41694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15.10 扩面减损统计报表</w:t>
            </w:r>
          </w:p>
        </w:tc>
        <w:tc>
          <w:tcPr>
            <w:tcW w:w="14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82590B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扩面人数/补缴金额/培训效果/工伤下降率</w:t>
            </w:r>
          </w:p>
        </w:tc>
        <w:tc>
          <w:tcPr>
            <w:tcW w:w="3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AA08D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共性</w:t>
            </w:r>
          </w:p>
        </w:tc>
        <w:tc>
          <w:tcPr>
            <w:tcW w:w="5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1CF74F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省/市/县</w:t>
            </w:r>
          </w:p>
        </w:tc>
        <w:tc>
          <w:tcPr>
            <w:tcW w:w="10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FB5899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人社监管员、平台管理员</w:t>
            </w:r>
          </w:p>
        </w:tc>
      </w:tr>
      <w:tr w14:paraId="2A733D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32527AA">
            <w:pPr>
              <w:rPr>
                <w:rFonts w:hint="default" w:ascii="var(--dsw-font-markdown-table)" w:hAnsi="var(--dsw-font-markdown-table)" w:eastAsia="var(--dsw-font-markdown-table)" w:cs="var(--dsw-font-markdown-table)"/>
                <w:sz w:val="24"/>
                <w:szCs w:val="24"/>
                <w:woUserID w:val="1"/>
              </w:rPr>
            </w:pPr>
          </w:p>
        </w:tc>
        <w:tc>
          <w:tcPr>
            <w:tcW w:w="7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9264DD5">
            <w:pPr>
              <w:rPr>
                <w:rFonts w:hint="default" w:ascii="var(--dsw-font-markdown-table)" w:hAnsi="var(--dsw-font-markdown-table)" w:eastAsia="var(--dsw-font-markdown-table)" w:cs="var(--dsw-font-markdown-table)"/>
                <w:sz w:val="24"/>
                <w:szCs w:val="24"/>
                <w:woUserID w:val="1"/>
              </w:rPr>
            </w:pPr>
          </w:p>
        </w:tc>
        <w:tc>
          <w:tcPr>
            <w:tcW w:w="6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5F851C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15.11 新业态职业伤害统计报表</w:t>
            </w:r>
          </w:p>
        </w:tc>
        <w:tc>
          <w:tcPr>
            <w:tcW w:w="14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705B30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平台企业职业伤害发生率、参保率、趋势</w:t>
            </w:r>
          </w:p>
        </w:tc>
        <w:tc>
          <w:tcPr>
            <w:tcW w:w="3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E15541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新业态</w:t>
            </w:r>
          </w:p>
        </w:tc>
        <w:tc>
          <w:tcPr>
            <w:tcW w:w="5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FD710E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省/市/县</w:t>
            </w:r>
          </w:p>
        </w:tc>
        <w:tc>
          <w:tcPr>
            <w:tcW w:w="10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74CC38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人社监管员、平台管理员</w:t>
            </w:r>
          </w:p>
        </w:tc>
      </w:tr>
      <w:tr w14:paraId="6FECF5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EF9EE73">
            <w:pPr>
              <w:rPr>
                <w:rFonts w:hint="default" w:ascii="var(--dsw-font-markdown-table)" w:hAnsi="var(--dsw-font-markdown-table)" w:eastAsia="var(--dsw-font-markdown-table)" w:cs="var(--dsw-font-markdown-table)"/>
                <w:sz w:val="24"/>
                <w:szCs w:val="24"/>
                <w:woUserID w:val="1"/>
              </w:rPr>
            </w:pPr>
          </w:p>
        </w:tc>
        <w:tc>
          <w:tcPr>
            <w:tcW w:w="7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AEB57A8">
            <w:pPr>
              <w:rPr>
                <w:rFonts w:hint="default" w:ascii="var(--dsw-font-markdown-table)" w:hAnsi="var(--dsw-font-markdown-table)" w:eastAsia="var(--dsw-font-markdown-table)" w:cs="var(--dsw-font-markdown-table)"/>
                <w:sz w:val="24"/>
                <w:szCs w:val="24"/>
                <w:woUserID w:val="1"/>
              </w:rPr>
            </w:pPr>
          </w:p>
        </w:tc>
        <w:tc>
          <w:tcPr>
            <w:tcW w:w="6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73C582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15.12 职业病统计报表</w:t>
            </w:r>
          </w:p>
        </w:tc>
        <w:tc>
          <w:tcPr>
            <w:tcW w:w="14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0F8836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职业病种类/发病人数/行业分布</w:t>
            </w:r>
          </w:p>
        </w:tc>
        <w:tc>
          <w:tcPr>
            <w:tcW w:w="3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13A2E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共性</w:t>
            </w:r>
          </w:p>
        </w:tc>
        <w:tc>
          <w:tcPr>
            <w:tcW w:w="5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54A366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省/市/县</w:t>
            </w:r>
          </w:p>
        </w:tc>
        <w:tc>
          <w:tcPr>
            <w:tcW w:w="10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696113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人社监管员、平台管理员</w:t>
            </w:r>
          </w:p>
        </w:tc>
      </w:tr>
      <w:tr w14:paraId="2D7970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DF4F229">
            <w:pPr>
              <w:rPr>
                <w:rFonts w:hint="default" w:ascii="var(--dsw-font-markdown-table)" w:hAnsi="var(--dsw-font-markdown-table)" w:eastAsia="var(--dsw-font-markdown-table)" w:cs="var(--dsw-font-markdown-table)"/>
                <w:sz w:val="24"/>
                <w:szCs w:val="24"/>
                <w:woUserID w:val="1"/>
              </w:rPr>
            </w:pPr>
          </w:p>
        </w:tc>
        <w:tc>
          <w:tcPr>
            <w:tcW w:w="7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02DAD5D">
            <w:pPr>
              <w:rPr>
                <w:rFonts w:hint="default" w:ascii="var(--dsw-font-markdown-table)" w:hAnsi="var(--dsw-font-markdown-table)" w:eastAsia="var(--dsw-font-markdown-table)" w:cs="var(--dsw-font-markdown-table)"/>
                <w:sz w:val="24"/>
                <w:szCs w:val="24"/>
                <w:woUserID w:val="1"/>
              </w:rPr>
            </w:pPr>
          </w:p>
        </w:tc>
        <w:tc>
          <w:tcPr>
            <w:tcW w:w="6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BCEBE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15.13 工会监督统计报表</w:t>
            </w:r>
          </w:p>
        </w:tc>
        <w:tc>
          <w:tcPr>
            <w:tcW w:w="14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BE0634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工会监督任务完成率、投诉处理率、法律援助案件数</w:t>
            </w:r>
          </w:p>
        </w:tc>
        <w:tc>
          <w:tcPr>
            <w:tcW w:w="3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225D8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共性</w:t>
            </w:r>
          </w:p>
        </w:tc>
        <w:tc>
          <w:tcPr>
            <w:tcW w:w="5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5E2C13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省/市/县</w:t>
            </w:r>
          </w:p>
        </w:tc>
        <w:tc>
          <w:tcPr>
            <w:tcW w:w="10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2AE657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工会、平台管理员</w:t>
            </w:r>
          </w:p>
        </w:tc>
      </w:tr>
      <w:tr w14:paraId="5DE564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B2F5F5F">
            <w:pPr>
              <w:rPr>
                <w:rFonts w:hint="default" w:ascii="var(--dsw-font-markdown-table)" w:hAnsi="var(--dsw-font-markdown-table)" w:eastAsia="var(--dsw-font-markdown-table)" w:cs="var(--dsw-font-markdown-table)"/>
                <w:sz w:val="24"/>
                <w:szCs w:val="24"/>
                <w:woUserID w:val="1"/>
              </w:rPr>
            </w:pPr>
          </w:p>
        </w:tc>
        <w:tc>
          <w:tcPr>
            <w:tcW w:w="7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8DA6C91">
            <w:pPr>
              <w:rPr>
                <w:rFonts w:hint="default" w:ascii="var(--dsw-font-markdown-table)" w:hAnsi="var(--dsw-font-markdown-table)" w:eastAsia="var(--dsw-font-markdown-table)" w:cs="var(--dsw-font-markdown-table)"/>
                <w:sz w:val="24"/>
                <w:szCs w:val="24"/>
                <w:woUserID w:val="1"/>
              </w:rPr>
            </w:pPr>
          </w:p>
        </w:tc>
        <w:tc>
          <w:tcPr>
            <w:tcW w:w="6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B05A8B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15.14 自定义报表</w:t>
            </w:r>
          </w:p>
        </w:tc>
        <w:tc>
          <w:tcPr>
            <w:tcW w:w="14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3BEBCB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用户拖拽字段/保存模板/定时推送</w:t>
            </w:r>
          </w:p>
        </w:tc>
        <w:tc>
          <w:tcPr>
            <w:tcW w:w="3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EE532A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共性</w:t>
            </w:r>
          </w:p>
        </w:tc>
        <w:tc>
          <w:tcPr>
            <w:tcW w:w="5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0A54AE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平台管理员</w:t>
            </w:r>
          </w:p>
        </w:tc>
        <w:tc>
          <w:tcPr>
            <w:tcW w:w="10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29EA49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平台管理员</w:t>
            </w:r>
          </w:p>
        </w:tc>
      </w:tr>
      <w:tr w14:paraId="2D82F5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9ECA17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b/>
                <w:bCs/>
                <w:kern w:val="0"/>
                <w:sz w:val="24"/>
                <w:szCs w:val="24"/>
                <w:lang w:val="en-US" w:eastAsia="zh-CN" w:bidi="ar"/>
                <w:woUserID w:val="1"/>
              </w:rPr>
              <w:t>16</w:t>
            </w:r>
          </w:p>
        </w:tc>
        <w:tc>
          <w:tcPr>
            <w:tcW w:w="7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5C438E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b/>
                <w:bCs/>
                <w:kern w:val="0"/>
                <w:sz w:val="24"/>
                <w:szCs w:val="24"/>
                <w:lang w:val="en-US" w:eastAsia="zh-CN" w:bidi="ar"/>
                <w:woUserID w:val="1"/>
              </w:rPr>
              <w:t>人员管理</w:t>
            </w:r>
          </w:p>
        </w:tc>
        <w:tc>
          <w:tcPr>
            <w:tcW w:w="6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F2DCC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b/>
                <w:bCs/>
                <w:kern w:val="0"/>
                <w:sz w:val="24"/>
                <w:szCs w:val="24"/>
                <w:lang w:val="en-US" w:eastAsia="zh-CN" w:bidi="ar"/>
                <w:woUserID w:val="1"/>
              </w:rPr>
              <w:t>16.1 从业人员档案</w:t>
            </w:r>
          </w:p>
        </w:tc>
        <w:tc>
          <w:tcPr>
            <w:tcW w:w="14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FECACD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劳动者列表（姓名脱敏/所属企业/证件状态/工伤状态/黑名单）</w:t>
            </w:r>
          </w:p>
        </w:tc>
        <w:tc>
          <w:tcPr>
            <w:tcW w:w="3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B78BB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共性</w:t>
            </w:r>
          </w:p>
        </w:tc>
        <w:tc>
          <w:tcPr>
            <w:tcW w:w="5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0A8CC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省/市/县/企业</w:t>
            </w:r>
          </w:p>
        </w:tc>
        <w:tc>
          <w:tcPr>
            <w:tcW w:w="10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39A79F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人社监管员、平台管理员</w:t>
            </w:r>
          </w:p>
        </w:tc>
      </w:tr>
      <w:tr w14:paraId="70B318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E0C0EE8">
            <w:pPr>
              <w:rPr>
                <w:rFonts w:hint="default" w:ascii="var(--dsw-font-markdown-table)" w:hAnsi="var(--dsw-font-markdown-table)" w:eastAsia="var(--dsw-font-markdown-table)" w:cs="var(--dsw-font-markdown-table)"/>
                <w:sz w:val="24"/>
                <w:szCs w:val="24"/>
                <w:woUserID w:val="1"/>
              </w:rPr>
            </w:pPr>
          </w:p>
        </w:tc>
        <w:tc>
          <w:tcPr>
            <w:tcW w:w="7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DCCA9DE">
            <w:pPr>
              <w:rPr>
                <w:rFonts w:hint="default" w:ascii="var(--dsw-font-markdown-table)" w:hAnsi="var(--dsw-font-markdown-table)" w:eastAsia="var(--dsw-font-markdown-table)" w:cs="var(--dsw-font-markdown-table)"/>
                <w:sz w:val="24"/>
                <w:szCs w:val="24"/>
                <w:woUserID w:val="1"/>
              </w:rPr>
            </w:pPr>
          </w:p>
        </w:tc>
        <w:tc>
          <w:tcPr>
            <w:tcW w:w="6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FFFCD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b/>
                <w:bCs/>
                <w:kern w:val="0"/>
                <w:sz w:val="24"/>
                <w:szCs w:val="24"/>
                <w:lang w:val="en-US" w:eastAsia="zh-CN" w:bidi="ar"/>
                <w:woUserID w:val="1"/>
              </w:rPr>
              <w:t>16.2 特证管理</w:t>
            </w:r>
          </w:p>
        </w:tc>
        <w:tc>
          <w:tcPr>
            <w:tcW w:w="14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144ABB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焊工证、电工证、锅炉证、高处作业证等所有专项证件查询/续期提醒/批量审核（对接应急管理部）</w:t>
            </w:r>
          </w:p>
        </w:tc>
        <w:tc>
          <w:tcPr>
            <w:tcW w:w="3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324946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共性</w:t>
            </w:r>
          </w:p>
        </w:tc>
        <w:tc>
          <w:tcPr>
            <w:tcW w:w="5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A8187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省/市/县/企业</w:t>
            </w:r>
          </w:p>
        </w:tc>
        <w:tc>
          <w:tcPr>
            <w:tcW w:w="10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0DF6B4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人社、应急、平台管理员</w:t>
            </w:r>
          </w:p>
        </w:tc>
      </w:tr>
      <w:tr w14:paraId="52A8D0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E474694">
            <w:pPr>
              <w:rPr>
                <w:rFonts w:hint="default" w:ascii="var(--dsw-font-markdown-table)" w:hAnsi="var(--dsw-font-markdown-table)" w:eastAsia="var(--dsw-font-markdown-table)" w:cs="var(--dsw-font-markdown-table)"/>
                <w:sz w:val="24"/>
                <w:szCs w:val="24"/>
                <w:woUserID w:val="1"/>
              </w:rPr>
            </w:pPr>
          </w:p>
        </w:tc>
        <w:tc>
          <w:tcPr>
            <w:tcW w:w="7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294E2BF">
            <w:pPr>
              <w:rPr>
                <w:rFonts w:hint="default" w:ascii="var(--dsw-font-markdown-table)" w:hAnsi="var(--dsw-font-markdown-table)" w:eastAsia="var(--dsw-font-markdown-table)" w:cs="var(--dsw-font-markdown-table)"/>
                <w:sz w:val="24"/>
                <w:szCs w:val="24"/>
                <w:woUserID w:val="1"/>
              </w:rPr>
            </w:pPr>
          </w:p>
        </w:tc>
        <w:tc>
          <w:tcPr>
            <w:tcW w:w="6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B192F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b/>
                <w:bCs/>
                <w:kern w:val="0"/>
                <w:sz w:val="24"/>
                <w:szCs w:val="24"/>
                <w:lang w:val="en-US" w:eastAsia="zh-CN" w:bidi="ar"/>
                <w:woUserID w:val="1"/>
              </w:rPr>
              <w:t>16.3 黑名单管理</w:t>
            </w:r>
          </w:p>
        </w:tc>
        <w:tc>
          <w:tcPr>
            <w:tcW w:w="14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EB76BC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列入原因/证据/禁入期限/解除申请审核</w:t>
            </w:r>
          </w:p>
        </w:tc>
        <w:tc>
          <w:tcPr>
            <w:tcW w:w="3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B204B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共性</w:t>
            </w:r>
          </w:p>
        </w:tc>
        <w:tc>
          <w:tcPr>
            <w:tcW w:w="5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585BCB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省/市/县</w:t>
            </w:r>
          </w:p>
        </w:tc>
        <w:tc>
          <w:tcPr>
            <w:tcW w:w="10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8CFC9D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人社、应急、平台管理员</w:t>
            </w:r>
          </w:p>
        </w:tc>
      </w:tr>
      <w:tr w14:paraId="54A31A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E106A3C">
            <w:pPr>
              <w:rPr>
                <w:rFonts w:hint="default" w:ascii="var(--dsw-font-markdown-table)" w:hAnsi="var(--dsw-font-markdown-table)" w:eastAsia="var(--dsw-font-markdown-table)" w:cs="var(--dsw-font-markdown-table)"/>
                <w:sz w:val="24"/>
                <w:szCs w:val="24"/>
                <w:woUserID w:val="1"/>
              </w:rPr>
            </w:pPr>
          </w:p>
        </w:tc>
        <w:tc>
          <w:tcPr>
            <w:tcW w:w="7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8ADB097">
            <w:pPr>
              <w:rPr>
                <w:rFonts w:hint="default" w:ascii="var(--dsw-font-markdown-table)" w:hAnsi="var(--dsw-font-markdown-table)" w:eastAsia="var(--dsw-font-markdown-table)" w:cs="var(--dsw-font-markdown-table)"/>
                <w:sz w:val="24"/>
                <w:szCs w:val="24"/>
                <w:woUserID w:val="1"/>
              </w:rPr>
            </w:pPr>
          </w:p>
        </w:tc>
        <w:tc>
          <w:tcPr>
            <w:tcW w:w="6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870625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b/>
                <w:bCs/>
                <w:kern w:val="0"/>
                <w:sz w:val="24"/>
                <w:szCs w:val="24"/>
                <w:lang w:val="en-US" w:eastAsia="zh-CN" w:bidi="ar"/>
                <w:woUserID w:val="1"/>
              </w:rPr>
              <w:t>16.4 人员培训监督</w:t>
            </w:r>
          </w:p>
        </w:tc>
        <w:tc>
          <w:tcPr>
            <w:tcW w:w="14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DFF68D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培训计划/实际完成/监管抽查结论</w:t>
            </w:r>
          </w:p>
        </w:tc>
        <w:tc>
          <w:tcPr>
            <w:tcW w:w="3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5EB1D2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共性</w:t>
            </w:r>
          </w:p>
        </w:tc>
        <w:tc>
          <w:tcPr>
            <w:tcW w:w="5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279346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省/市/县/企业</w:t>
            </w:r>
          </w:p>
        </w:tc>
        <w:tc>
          <w:tcPr>
            <w:tcW w:w="10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7FB788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人社监管员、平台管理员</w:t>
            </w:r>
          </w:p>
        </w:tc>
      </w:tr>
      <w:tr w14:paraId="0FEEFF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EB17394">
            <w:pPr>
              <w:rPr>
                <w:rFonts w:hint="default" w:ascii="var(--dsw-font-markdown-table)" w:hAnsi="var(--dsw-font-markdown-table)" w:eastAsia="var(--dsw-font-markdown-table)" w:cs="var(--dsw-font-markdown-table)"/>
                <w:sz w:val="24"/>
                <w:szCs w:val="24"/>
                <w:woUserID w:val="1"/>
              </w:rPr>
            </w:pPr>
          </w:p>
        </w:tc>
        <w:tc>
          <w:tcPr>
            <w:tcW w:w="7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8D72D16">
            <w:pPr>
              <w:rPr>
                <w:rFonts w:hint="default" w:ascii="var(--dsw-font-markdown-table)" w:hAnsi="var(--dsw-font-markdown-table)" w:eastAsia="var(--dsw-font-markdown-table)" w:cs="var(--dsw-font-markdown-table)"/>
                <w:sz w:val="24"/>
                <w:szCs w:val="24"/>
                <w:woUserID w:val="1"/>
              </w:rPr>
            </w:pPr>
          </w:p>
        </w:tc>
        <w:tc>
          <w:tcPr>
            <w:tcW w:w="6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AC4E0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b/>
                <w:bCs/>
                <w:kern w:val="0"/>
                <w:sz w:val="24"/>
                <w:szCs w:val="24"/>
                <w:lang w:val="en-US" w:eastAsia="zh-CN" w:bidi="ar"/>
                <w:woUserID w:val="1"/>
              </w:rPr>
              <w:t>16.5 高危岗位库</w:t>
            </w:r>
          </w:p>
        </w:tc>
        <w:tc>
          <w:tcPr>
            <w:tcW w:w="14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949A5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企业/岗位名称/在岗人数/参保人数/持证人数/风险等级</w:t>
            </w:r>
          </w:p>
        </w:tc>
        <w:tc>
          <w:tcPr>
            <w:tcW w:w="3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61F12E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高危</w:t>
            </w:r>
          </w:p>
        </w:tc>
        <w:tc>
          <w:tcPr>
            <w:tcW w:w="5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313213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省/市/县/企业</w:t>
            </w:r>
          </w:p>
        </w:tc>
        <w:tc>
          <w:tcPr>
            <w:tcW w:w="10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6BD2D4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人社、应急、平台管理员</w:t>
            </w:r>
          </w:p>
        </w:tc>
      </w:tr>
      <w:tr w14:paraId="3E6F72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327C8EB">
            <w:pPr>
              <w:rPr>
                <w:rFonts w:hint="default" w:ascii="var(--dsw-font-markdown-table)" w:hAnsi="var(--dsw-font-markdown-table)" w:eastAsia="var(--dsw-font-markdown-table)" w:cs="var(--dsw-font-markdown-table)"/>
                <w:sz w:val="24"/>
                <w:szCs w:val="24"/>
                <w:woUserID w:val="1"/>
              </w:rPr>
            </w:pPr>
          </w:p>
        </w:tc>
        <w:tc>
          <w:tcPr>
            <w:tcW w:w="7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4BAE7B">
            <w:pPr>
              <w:rPr>
                <w:rFonts w:hint="default" w:ascii="var(--dsw-font-markdown-table)" w:hAnsi="var(--dsw-font-markdown-table)" w:eastAsia="var(--dsw-font-markdown-table)" w:cs="var(--dsw-font-markdown-table)"/>
                <w:sz w:val="24"/>
                <w:szCs w:val="24"/>
                <w:woUserID w:val="1"/>
              </w:rPr>
            </w:pPr>
          </w:p>
        </w:tc>
        <w:tc>
          <w:tcPr>
            <w:tcW w:w="6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7E4D24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b/>
                <w:bCs/>
                <w:kern w:val="0"/>
                <w:sz w:val="24"/>
                <w:szCs w:val="24"/>
                <w:lang w:val="en-US" w:eastAsia="zh-CN" w:bidi="ar"/>
                <w:woUserID w:val="1"/>
              </w:rPr>
              <w:t>16.6 风险岗位库</w:t>
            </w:r>
          </w:p>
        </w:tc>
        <w:tc>
          <w:tcPr>
            <w:tcW w:w="14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884BAF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电焊、锅炉、高空作业等高风险岗位清单、风险等级、管控措施</w:t>
            </w:r>
          </w:p>
        </w:tc>
        <w:tc>
          <w:tcPr>
            <w:tcW w:w="3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D46704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共性</w:t>
            </w:r>
          </w:p>
        </w:tc>
        <w:tc>
          <w:tcPr>
            <w:tcW w:w="5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55705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省/市/县/企业</w:t>
            </w:r>
          </w:p>
        </w:tc>
        <w:tc>
          <w:tcPr>
            <w:tcW w:w="10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BA82E2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人社、应急、平台管理员</w:t>
            </w:r>
          </w:p>
        </w:tc>
      </w:tr>
      <w:tr w14:paraId="39EF2D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DD3EEC8">
            <w:pPr>
              <w:rPr>
                <w:rFonts w:hint="default" w:ascii="var(--dsw-font-markdown-table)" w:hAnsi="var(--dsw-font-markdown-table)" w:eastAsia="var(--dsw-font-markdown-table)" w:cs="var(--dsw-font-markdown-table)"/>
                <w:sz w:val="24"/>
                <w:szCs w:val="24"/>
                <w:woUserID w:val="1"/>
              </w:rPr>
            </w:pPr>
          </w:p>
        </w:tc>
        <w:tc>
          <w:tcPr>
            <w:tcW w:w="7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2A1284B">
            <w:pPr>
              <w:rPr>
                <w:rFonts w:hint="default" w:ascii="var(--dsw-font-markdown-table)" w:hAnsi="var(--dsw-font-markdown-table)" w:eastAsia="var(--dsw-font-markdown-table)" w:cs="var(--dsw-font-markdown-table)"/>
                <w:sz w:val="24"/>
                <w:szCs w:val="24"/>
                <w:woUserID w:val="1"/>
              </w:rPr>
            </w:pPr>
          </w:p>
        </w:tc>
        <w:tc>
          <w:tcPr>
            <w:tcW w:w="6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A1EE2A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b/>
                <w:bCs/>
                <w:kern w:val="0"/>
                <w:sz w:val="24"/>
                <w:szCs w:val="24"/>
                <w:lang w:val="en-US" w:eastAsia="zh-CN" w:bidi="ar"/>
                <w:woUserID w:val="1"/>
              </w:rPr>
              <w:t>16.7 工伤预防专家库</w:t>
            </w:r>
          </w:p>
        </w:tc>
        <w:tc>
          <w:tcPr>
            <w:tcW w:w="14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4B0ADD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专家信息/服务记录/入库/委派</w:t>
            </w:r>
          </w:p>
        </w:tc>
        <w:tc>
          <w:tcPr>
            <w:tcW w:w="3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83E936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共性</w:t>
            </w:r>
          </w:p>
        </w:tc>
        <w:tc>
          <w:tcPr>
            <w:tcW w:w="5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E80F91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省/市/县</w:t>
            </w:r>
          </w:p>
        </w:tc>
        <w:tc>
          <w:tcPr>
            <w:tcW w:w="10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DECA66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人社监管员、平台管理员</w:t>
            </w:r>
          </w:p>
        </w:tc>
      </w:tr>
      <w:tr w14:paraId="6939CD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8F89715">
            <w:pPr>
              <w:rPr>
                <w:rFonts w:hint="default" w:ascii="var(--dsw-font-markdown-table)" w:hAnsi="var(--dsw-font-markdown-table)" w:eastAsia="var(--dsw-font-markdown-table)" w:cs="var(--dsw-font-markdown-table)"/>
                <w:sz w:val="24"/>
                <w:szCs w:val="24"/>
                <w:woUserID w:val="1"/>
              </w:rPr>
            </w:pPr>
          </w:p>
        </w:tc>
        <w:tc>
          <w:tcPr>
            <w:tcW w:w="7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820057">
            <w:pPr>
              <w:rPr>
                <w:rFonts w:hint="default" w:ascii="var(--dsw-font-markdown-table)" w:hAnsi="var(--dsw-font-markdown-table)" w:eastAsia="var(--dsw-font-markdown-table)" w:cs="var(--dsw-font-markdown-table)"/>
                <w:sz w:val="24"/>
                <w:szCs w:val="24"/>
                <w:woUserID w:val="1"/>
              </w:rPr>
            </w:pPr>
          </w:p>
        </w:tc>
        <w:tc>
          <w:tcPr>
            <w:tcW w:w="6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53787C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b/>
                <w:bCs/>
                <w:kern w:val="0"/>
                <w:sz w:val="24"/>
                <w:szCs w:val="24"/>
                <w:lang w:val="en-US" w:eastAsia="zh-CN" w:bidi="ar"/>
                <w:woUserID w:val="1"/>
              </w:rPr>
              <w:t>16.8 新业态人员库</w:t>
            </w:r>
          </w:p>
        </w:tc>
        <w:tc>
          <w:tcPr>
            <w:tcW w:w="14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6B918F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人员基本信息、平台企业、从业类型、职业伤害参保状态、职业伤害事件记录、培训记录</w:t>
            </w:r>
          </w:p>
        </w:tc>
        <w:tc>
          <w:tcPr>
            <w:tcW w:w="3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8E09F6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新业态</w:t>
            </w:r>
          </w:p>
        </w:tc>
        <w:tc>
          <w:tcPr>
            <w:tcW w:w="5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58BBE2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省/市/县/企业</w:t>
            </w:r>
          </w:p>
        </w:tc>
        <w:tc>
          <w:tcPr>
            <w:tcW w:w="10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96BED4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人社监管员、平台管理员</w:t>
            </w:r>
          </w:p>
        </w:tc>
      </w:tr>
      <w:tr w14:paraId="4F419D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FAB033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b/>
                <w:bCs/>
                <w:kern w:val="0"/>
                <w:sz w:val="24"/>
                <w:szCs w:val="24"/>
                <w:lang w:val="en-US" w:eastAsia="zh-CN" w:bidi="ar"/>
                <w:woUserID w:val="1"/>
              </w:rPr>
              <w:t>17</w:t>
            </w:r>
          </w:p>
        </w:tc>
        <w:tc>
          <w:tcPr>
            <w:tcW w:w="7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70BCC1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b/>
                <w:bCs/>
                <w:kern w:val="0"/>
                <w:sz w:val="24"/>
                <w:szCs w:val="24"/>
                <w:lang w:val="en-US" w:eastAsia="zh-CN" w:bidi="ar"/>
                <w:woUserID w:val="1"/>
              </w:rPr>
              <w:t>单位管理</w:t>
            </w:r>
          </w:p>
        </w:tc>
        <w:tc>
          <w:tcPr>
            <w:tcW w:w="6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CE59A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b/>
                <w:bCs/>
                <w:kern w:val="0"/>
                <w:sz w:val="24"/>
                <w:szCs w:val="24"/>
                <w:lang w:val="en-US" w:eastAsia="zh-CN" w:bidi="ar"/>
                <w:woUserID w:val="1"/>
              </w:rPr>
              <w:t>17.1 主管监管单位管理</w:t>
            </w:r>
          </w:p>
        </w:tc>
        <w:tc>
          <w:tcPr>
            <w:tcW w:w="14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602E49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人社局、应急局、税务局、银行、保险公司、工会信息维护</w:t>
            </w:r>
          </w:p>
        </w:tc>
        <w:tc>
          <w:tcPr>
            <w:tcW w:w="3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962BF8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共性</w:t>
            </w:r>
          </w:p>
        </w:tc>
        <w:tc>
          <w:tcPr>
            <w:tcW w:w="5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AF71E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平台管理员</w:t>
            </w:r>
          </w:p>
        </w:tc>
        <w:tc>
          <w:tcPr>
            <w:tcW w:w="10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41FB5E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平台管理员</w:t>
            </w:r>
          </w:p>
        </w:tc>
      </w:tr>
      <w:tr w14:paraId="7FB0EC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688185A">
            <w:pPr>
              <w:rPr>
                <w:rFonts w:hint="default" w:ascii="var(--dsw-font-markdown-table)" w:hAnsi="var(--dsw-font-markdown-table)" w:eastAsia="var(--dsw-font-markdown-table)" w:cs="var(--dsw-font-markdown-table)"/>
                <w:sz w:val="24"/>
                <w:szCs w:val="24"/>
                <w:woUserID w:val="1"/>
              </w:rPr>
            </w:pPr>
          </w:p>
        </w:tc>
        <w:tc>
          <w:tcPr>
            <w:tcW w:w="7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D4E3CC8">
            <w:pPr>
              <w:rPr>
                <w:rFonts w:hint="default" w:ascii="var(--dsw-font-markdown-table)" w:hAnsi="var(--dsw-font-markdown-table)" w:eastAsia="var(--dsw-font-markdown-table)" w:cs="var(--dsw-font-markdown-table)"/>
                <w:sz w:val="24"/>
                <w:szCs w:val="24"/>
                <w:woUserID w:val="1"/>
              </w:rPr>
            </w:pPr>
          </w:p>
        </w:tc>
        <w:tc>
          <w:tcPr>
            <w:tcW w:w="6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928472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b/>
                <w:bCs/>
                <w:kern w:val="0"/>
                <w:sz w:val="24"/>
                <w:szCs w:val="24"/>
                <w:lang w:val="en-US" w:eastAsia="zh-CN" w:bidi="ar"/>
                <w:woUserID w:val="1"/>
              </w:rPr>
              <w:t>17.2 劳务派遣公司管理</w:t>
            </w:r>
          </w:p>
        </w:tc>
        <w:tc>
          <w:tcPr>
            <w:tcW w:w="14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0C2013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派遣单位基本信息、许可证、合规档案、预警记录、信用等级</w:t>
            </w:r>
          </w:p>
        </w:tc>
        <w:tc>
          <w:tcPr>
            <w:tcW w:w="3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35609D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劳务</w:t>
            </w:r>
          </w:p>
        </w:tc>
        <w:tc>
          <w:tcPr>
            <w:tcW w:w="5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9BD88D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省/市/县/企业</w:t>
            </w:r>
          </w:p>
        </w:tc>
        <w:tc>
          <w:tcPr>
            <w:tcW w:w="10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19D88D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人社监管员、平台管理员</w:t>
            </w:r>
          </w:p>
        </w:tc>
      </w:tr>
      <w:tr w14:paraId="68D1C6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1B5EE0D">
            <w:pPr>
              <w:rPr>
                <w:rFonts w:hint="default" w:ascii="var(--dsw-font-markdown-table)" w:hAnsi="var(--dsw-font-markdown-table)" w:eastAsia="var(--dsw-font-markdown-table)" w:cs="var(--dsw-font-markdown-table)"/>
                <w:sz w:val="24"/>
                <w:szCs w:val="24"/>
                <w:woUserID w:val="1"/>
              </w:rPr>
            </w:pPr>
          </w:p>
        </w:tc>
        <w:tc>
          <w:tcPr>
            <w:tcW w:w="7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FD5E44E">
            <w:pPr>
              <w:rPr>
                <w:rFonts w:hint="default" w:ascii="var(--dsw-font-markdown-table)" w:hAnsi="var(--dsw-font-markdown-table)" w:eastAsia="var(--dsw-font-markdown-table)" w:cs="var(--dsw-font-markdown-table)"/>
                <w:sz w:val="24"/>
                <w:szCs w:val="24"/>
                <w:woUserID w:val="1"/>
              </w:rPr>
            </w:pPr>
          </w:p>
        </w:tc>
        <w:tc>
          <w:tcPr>
            <w:tcW w:w="6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11F04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b/>
                <w:bCs/>
                <w:kern w:val="0"/>
                <w:sz w:val="24"/>
                <w:szCs w:val="24"/>
                <w:lang w:val="en-US" w:eastAsia="zh-CN" w:bidi="ar"/>
                <w:woUserID w:val="1"/>
              </w:rPr>
              <w:t>17.3 用工单位管理</w:t>
            </w:r>
          </w:p>
        </w:tc>
        <w:tc>
          <w:tcPr>
            <w:tcW w:w="14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3DD76D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用工单位基本信息、派遣比例监控、三性岗位备案、违规历史</w:t>
            </w:r>
          </w:p>
        </w:tc>
        <w:tc>
          <w:tcPr>
            <w:tcW w:w="3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62A171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劳务</w:t>
            </w:r>
          </w:p>
        </w:tc>
        <w:tc>
          <w:tcPr>
            <w:tcW w:w="5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A9C355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省/市/县/企业</w:t>
            </w:r>
          </w:p>
        </w:tc>
        <w:tc>
          <w:tcPr>
            <w:tcW w:w="10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844CDD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人社监管员、平台管理员</w:t>
            </w:r>
          </w:p>
        </w:tc>
      </w:tr>
      <w:tr w14:paraId="5E8244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38F17C2">
            <w:pPr>
              <w:rPr>
                <w:rFonts w:hint="default" w:ascii="var(--dsw-font-markdown-table)" w:hAnsi="var(--dsw-font-markdown-table)" w:eastAsia="var(--dsw-font-markdown-table)" w:cs="var(--dsw-font-markdown-table)"/>
                <w:sz w:val="24"/>
                <w:szCs w:val="24"/>
                <w:woUserID w:val="1"/>
              </w:rPr>
            </w:pPr>
          </w:p>
        </w:tc>
        <w:tc>
          <w:tcPr>
            <w:tcW w:w="7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B064501">
            <w:pPr>
              <w:rPr>
                <w:rFonts w:hint="default" w:ascii="var(--dsw-font-markdown-table)" w:hAnsi="var(--dsw-font-markdown-table)" w:eastAsia="var(--dsw-font-markdown-table)" w:cs="var(--dsw-font-markdown-table)"/>
                <w:sz w:val="24"/>
                <w:szCs w:val="24"/>
                <w:woUserID w:val="1"/>
              </w:rPr>
            </w:pPr>
          </w:p>
        </w:tc>
        <w:tc>
          <w:tcPr>
            <w:tcW w:w="6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9D9608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b/>
                <w:bCs/>
                <w:kern w:val="0"/>
                <w:sz w:val="24"/>
                <w:szCs w:val="24"/>
                <w:lang w:val="en-US" w:eastAsia="zh-CN" w:bidi="ar"/>
                <w:woUserID w:val="1"/>
              </w:rPr>
              <w:t>17.4 高危企业库管理</w:t>
            </w:r>
          </w:p>
        </w:tc>
        <w:tc>
          <w:tcPr>
            <w:tcW w:w="14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93F8B2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高危企业基本信息、风险评级、合规档案、设备概览、保险监管</w:t>
            </w:r>
          </w:p>
        </w:tc>
        <w:tc>
          <w:tcPr>
            <w:tcW w:w="3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A758B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高危</w:t>
            </w:r>
          </w:p>
        </w:tc>
        <w:tc>
          <w:tcPr>
            <w:tcW w:w="5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804688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省/市/县/企业</w:t>
            </w:r>
          </w:p>
        </w:tc>
        <w:tc>
          <w:tcPr>
            <w:tcW w:w="10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E4FDCF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应急监管员、人社监管员</w:t>
            </w:r>
          </w:p>
        </w:tc>
      </w:tr>
      <w:tr w14:paraId="49F05F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AB073F3">
            <w:pPr>
              <w:rPr>
                <w:rFonts w:hint="default" w:ascii="var(--dsw-font-markdown-table)" w:hAnsi="var(--dsw-font-markdown-table)" w:eastAsia="var(--dsw-font-markdown-table)" w:cs="var(--dsw-font-markdown-table)"/>
                <w:sz w:val="24"/>
                <w:szCs w:val="24"/>
                <w:woUserID w:val="1"/>
              </w:rPr>
            </w:pPr>
          </w:p>
        </w:tc>
        <w:tc>
          <w:tcPr>
            <w:tcW w:w="7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AC66362">
            <w:pPr>
              <w:rPr>
                <w:rFonts w:hint="default" w:ascii="var(--dsw-font-markdown-table)" w:hAnsi="var(--dsw-font-markdown-table)" w:eastAsia="var(--dsw-font-markdown-table)" w:cs="var(--dsw-font-markdown-table)"/>
                <w:sz w:val="24"/>
                <w:szCs w:val="24"/>
                <w:woUserID w:val="1"/>
              </w:rPr>
            </w:pPr>
          </w:p>
        </w:tc>
        <w:tc>
          <w:tcPr>
            <w:tcW w:w="6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5897F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b/>
                <w:bCs/>
                <w:kern w:val="0"/>
                <w:sz w:val="24"/>
                <w:szCs w:val="24"/>
                <w:lang w:val="en-US" w:eastAsia="zh-CN" w:bidi="ar"/>
                <w:woUserID w:val="1"/>
              </w:rPr>
              <w:t>17.5 派遣/用工关联关系</w:t>
            </w:r>
          </w:p>
        </w:tc>
        <w:tc>
          <w:tcPr>
            <w:tcW w:w="14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50AC6F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派遣协议列表、关联图谱可视化</w:t>
            </w:r>
          </w:p>
        </w:tc>
        <w:tc>
          <w:tcPr>
            <w:tcW w:w="3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C47B35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劳务</w:t>
            </w:r>
          </w:p>
        </w:tc>
        <w:tc>
          <w:tcPr>
            <w:tcW w:w="5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D9597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省/市/县/企业</w:t>
            </w:r>
          </w:p>
        </w:tc>
        <w:tc>
          <w:tcPr>
            <w:tcW w:w="10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28368C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人社监管员、平台管理员</w:t>
            </w:r>
          </w:p>
        </w:tc>
      </w:tr>
      <w:tr w14:paraId="40B6B1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E04F157">
            <w:pPr>
              <w:rPr>
                <w:rFonts w:hint="default" w:ascii="var(--dsw-font-markdown-table)" w:hAnsi="var(--dsw-font-markdown-table)" w:eastAsia="var(--dsw-font-markdown-table)" w:cs="var(--dsw-font-markdown-table)"/>
                <w:sz w:val="24"/>
                <w:szCs w:val="24"/>
                <w:woUserID w:val="1"/>
              </w:rPr>
            </w:pPr>
          </w:p>
        </w:tc>
        <w:tc>
          <w:tcPr>
            <w:tcW w:w="7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E264F95">
            <w:pPr>
              <w:rPr>
                <w:rFonts w:hint="default" w:ascii="var(--dsw-font-markdown-table)" w:hAnsi="var(--dsw-font-markdown-table)" w:eastAsia="var(--dsw-font-markdown-table)" w:cs="var(--dsw-font-markdown-table)"/>
                <w:sz w:val="24"/>
                <w:szCs w:val="24"/>
                <w:woUserID w:val="1"/>
              </w:rPr>
            </w:pPr>
          </w:p>
        </w:tc>
        <w:tc>
          <w:tcPr>
            <w:tcW w:w="6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E695F0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b/>
                <w:bCs/>
                <w:kern w:val="0"/>
                <w:sz w:val="24"/>
                <w:szCs w:val="24"/>
                <w:lang w:val="en-US" w:eastAsia="zh-CN" w:bidi="ar"/>
                <w:woUserID w:val="1"/>
              </w:rPr>
              <w:t>17.6 新业态平台企业管理</w:t>
            </w:r>
          </w:p>
        </w:tc>
        <w:tc>
          <w:tcPr>
            <w:tcW w:w="14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74E52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平台企业信息、从业人员规模、参保率、事故发生率、投诉处理率、信用评分</w:t>
            </w:r>
          </w:p>
        </w:tc>
        <w:tc>
          <w:tcPr>
            <w:tcW w:w="3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2B5A9D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新业态</w:t>
            </w:r>
          </w:p>
        </w:tc>
        <w:tc>
          <w:tcPr>
            <w:tcW w:w="5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1F61F3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省/市/县/企业</w:t>
            </w:r>
          </w:p>
        </w:tc>
        <w:tc>
          <w:tcPr>
            <w:tcW w:w="10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2DDE76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人社监管员、平台管理员</w:t>
            </w:r>
          </w:p>
        </w:tc>
      </w:tr>
      <w:tr w14:paraId="7ADE2E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5E780E2">
            <w:pPr>
              <w:rPr>
                <w:rFonts w:hint="default" w:ascii="var(--dsw-font-markdown-table)" w:hAnsi="var(--dsw-font-markdown-table)" w:eastAsia="var(--dsw-font-markdown-table)" w:cs="var(--dsw-font-markdown-table)"/>
                <w:sz w:val="24"/>
                <w:szCs w:val="24"/>
                <w:woUserID w:val="1"/>
              </w:rPr>
            </w:pPr>
          </w:p>
        </w:tc>
        <w:tc>
          <w:tcPr>
            <w:tcW w:w="7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7551CC5">
            <w:pPr>
              <w:rPr>
                <w:rFonts w:hint="default" w:ascii="var(--dsw-font-markdown-table)" w:hAnsi="var(--dsw-font-markdown-table)" w:eastAsia="var(--dsw-font-markdown-table)" w:cs="var(--dsw-font-markdown-table)"/>
                <w:sz w:val="24"/>
                <w:szCs w:val="24"/>
                <w:woUserID w:val="1"/>
              </w:rPr>
            </w:pPr>
          </w:p>
        </w:tc>
        <w:tc>
          <w:tcPr>
            <w:tcW w:w="6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69DB86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b/>
                <w:bCs/>
                <w:kern w:val="0"/>
                <w:sz w:val="24"/>
                <w:szCs w:val="24"/>
                <w:lang w:val="en-US" w:eastAsia="zh-CN" w:bidi="ar"/>
                <w:woUserID w:val="1"/>
              </w:rPr>
              <w:t>17.7 工会管理</w:t>
            </w:r>
          </w:p>
        </w:tc>
        <w:tc>
          <w:tcPr>
            <w:tcW w:w="14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190567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17.7.1 工会组织信息管理、17.7.2 工会监督台账、17.7.3 职工投诉处理（工会端）、17.7.4 法律援助服务、17.7.5 集体协商管理、17.7.6 工伤预防监督、17.7.7 职工权益宣传</w:t>
            </w:r>
          </w:p>
        </w:tc>
        <w:tc>
          <w:tcPr>
            <w:tcW w:w="3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025400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共性</w:t>
            </w:r>
          </w:p>
        </w:tc>
        <w:tc>
          <w:tcPr>
            <w:tcW w:w="5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887B61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省/市/县/企业</w:t>
            </w:r>
          </w:p>
        </w:tc>
        <w:tc>
          <w:tcPr>
            <w:tcW w:w="10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479FB5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工会、平台管理员</w:t>
            </w:r>
          </w:p>
        </w:tc>
      </w:tr>
      <w:tr w14:paraId="64E9CD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7BD8FBF">
            <w:pPr>
              <w:rPr>
                <w:rFonts w:hint="default" w:ascii="var(--dsw-font-markdown-table)" w:hAnsi="var(--dsw-font-markdown-table)" w:eastAsia="var(--dsw-font-markdown-table)" w:cs="var(--dsw-font-markdown-table)"/>
                <w:sz w:val="24"/>
                <w:szCs w:val="24"/>
                <w:woUserID w:val="1"/>
              </w:rPr>
            </w:pPr>
          </w:p>
        </w:tc>
        <w:tc>
          <w:tcPr>
            <w:tcW w:w="7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7FF5BC1">
            <w:pPr>
              <w:rPr>
                <w:rFonts w:hint="default" w:ascii="var(--dsw-font-markdown-table)" w:hAnsi="var(--dsw-font-markdown-table)" w:eastAsia="var(--dsw-font-markdown-table)" w:cs="var(--dsw-font-markdown-table)"/>
                <w:sz w:val="24"/>
                <w:szCs w:val="24"/>
                <w:woUserID w:val="1"/>
              </w:rPr>
            </w:pPr>
          </w:p>
        </w:tc>
        <w:tc>
          <w:tcPr>
            <w:tcW w:w="6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F950E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b/>
                <w:bCs/>
                <w:kern w:val="0"/>
                <w:sz w:val="24"/>
                <w:szCs w:val="24"/>
                <w:lang w:val="en-US" w:eastAsia="zh-CN" w:bidi="ar"/>
                <w:woUserID w:val="1"/>
              </w:rPr>
              <w:t>17.8 企业自主服务</w:t>
            </w:r>
          </w:p>
        </w:tc>
        <w:tc>
          <w:tcPr>
            <w:tcW w:w="14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821694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企业仪表盘、企业人员管理、企业设备管理、企业工资与作业管理、企业保险管理、企业培训管理、企业招聘管理</w:t>
            </w:r>
          </w:p>
        </w:tc>
        <w:tc>
          <w:tcPr>
            <w:tcW w:w="3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EF287F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共性</w:t>
            </w:r>
          </w:p>
        </w:tc>
        <w:tc>
          <w:tcPr>
            <w:tcW w:w="5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709A07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企业</w:t>
            </w:r>
          </w:p>
        </w:tc>
        <w:tc>
          <w:tcPr>
            <w:tcW w:w="10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BA110B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企业管理员</w:t>
            </w:r>
          </w:p>
        </w:tc>
      </w:tr>
      <w:tr w14:paraId="1610BB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B8F7AE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b/>
                <w:bCs/>
                <w:kern w:val="0"/>
                <w:sz w:val="24"/>
                <w:szCs w:val="24"/>
                <w:lang w:val="en-US" w:eastAsia="zh-CN" w:bidi="ar"/>
                <w:woUserID w:val="1"/>
              </w:rPr>
              <w:t>18</w:t>
            </w:r>
          </w:p>
        </w:tc>
        <w:tc>
          <w:tcPr>
            <w:tcW w:w="7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A43C6D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b/>
                <w:bCs/>
                <w:kern w:val="0"/>
                <w:sz w:val="24"/>
                <w:szCs w:val="24"/>
                <w:lang w:val="en-US" w:eastAsia="zh-CN" w:bidi="ar"/>
                <w:woUserID w:val="1"/>
              </w:rPr>
              <w:t>系统管理</w:t>
            </w:r>
          </w:p>
        </w:tc>
        <w:tc>
          <w:tcPr>
            <w:tcW w:w="6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B10760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18.1 组织架构管理</w:t>
            </w:r>
          </w:p>
        </w:tc>
        <w:tc>
          <w:tcPr>
            <w:tcW w:w="14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7C6BFB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省-市-县-乡镇-企业树形结构维护</w:t>
            </w:r>
          </w:p>
        </w:tc>
        <w:tc>
          <w:tcPr>
            <w:tcW w:w="3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C44B5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共性</w:t>
            </w:r>
          </w:p>
        </w:tc>
        <w:tc>
          <w:tcPr>
            <w:tcW w:w="5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91FF6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平台管理员</w:t>
            </w:r>
          </w:p>
        </w:tc>
        <w:tc>
          <w:tcPr>
            <w:tcW w:w="10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7D1581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平台管理员</w:t>
            </w:r>
          </w:p>
        </w:tc>
      </w:tr>
      <w:tr w14:paraId="3525B4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F8EC185">
            <w:pPr>
              <w:rPr>
                <w:rFonts w:hint="default" w:ascii="var(--dsw-font-markdown-table)" w:hAnsi="var(--dsw-font-markdown-table)" w:eastAsia="var(--dsw-font-markdown-table)" w:cs="var(--dsw-font-markdown-table)"/>
                <w:sz w:val="24"/>
                <w:szCs w:val="24"/>
                <w:woUserID w:val="1"/>
              </w:rPr>
            </w:pPr>
          </w:p>
        </w:tc>
        <w:tc>
          <w:tcPr>
            <w:tcW w:w="7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0DC12A">
            <w:pPr>
              <w:rPr>
                <w:rFonts w:hint="default" w:ascii="var(--dsw-font-markdown-table)" w:hAnsi="var(--dsw-font-markdown-table)" w:eastAsia="var(--dsw-font-markdown-table)" w:cs="var(--dsw-font-markdown-table)"/>
                <w:sz w:val="24"/>
                <w:szCs w:val="24"/>
                <w:woUserID w:val="1"/>
              </w:rPr>
            </w:pPr>
          </w:p>
        </w:tc>
        <w:tc>
          <w:tcPr>
            <w:tcW w:w="6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04AEC3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18.2 用户与角色权限</w:t>
            </w:r>
          </w:p>
        </w:tc>
        <w:tc>
          <w:tcPr>
            <w:tcW w:w="14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E54D9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用户账号/角色（RBAC）/数据权限（四级穿透）</w:t>
            </w:r>
          </w:p>
        </w:tc>
        <w:tc>
          <w:tcPr>
            <w:tcW w:w="3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82319C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共性</w:t>
            </w:r>
          </w:p>
        </w:tc>
        <w:tc>
          <w:tcPr>
            <w:tcW w:w="5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A8FB03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平台管理员</w:t>
            </w:r>
          </w:p>
        </w:tc>
        <w:tc>
          <w:tcPr>
            <w:tcW w:w="10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B6B95C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平台管理员</w:t>
            </w:r>
          </w:p>
        </w:tc>
      </w:tr>
      <w:tr w14:paraId="3A6908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696BA39">
            <w:pPr>
              <w:rPr>
                <w:rFonts w:hint="default" w:ascii="var(--dsw-font-markdown-table)" w:hAnsi="var(--dsw-font-markdown-table)" w:eastAsia="var(--dsw-font-markdown-table)" w:cs="var(--dsw-font-markdown-table)"/>
                <w:sz w:val="24"/>
                <w:szCs w:val="24"/>
                <w:woUserID w:val="1"/>
              </w:rPr>
            </w:pPr>
          </w:p>
        </w:tc>
        <w:tc>
          <w:tcPr>
            <w:tcW w:w="7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0AC5E76">
            <w:pPr>
              <w:rPr>
                <w:rFonts w:hint="default" w:ascii="var(--dsw-font-markdown-table)" w:hAnsi="var(--dsw-font-markdown-table)" w:eastAsia="var(--dsw-font-markdown-table)" w:cs="var(--dsw-font-markdown-table)"/>
                <w:sz w:val="24"/>
                <w:szCs w:val="24"/>
                <w:woUserID w:val="1"/>
              </w:rPr>
            </w:pPr>
          </w:p>
        </w:tc>
        <w:tc>
          <w:tcPr>
            <w:tcW w:w="6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43343D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18.3 系统参数配置</w:t>
            </w:r>
          </w:p>
        </w:tc>
        <w:tc>
          <w:tcPr>
            <w:tcW w:w="14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BD7AE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预警阈值/信用评分权重/考勤规则/倒计时天数等</w:t>
            </w:r>
          </w:p>
        </w:tc>
        <w:tc>
          <w:tcPr>
            <w:tcW w:w="3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0F0CBD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共性</w:t>
            </w:r>
          </w:p>
        </w:tc>
        <w:tc>
          <w:tcPr>
            <w:tcW w:w="5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68E917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平台管理员</w:t>
            </w:r>
          </w:p>
        </w:tc>
        <w:tc>
          <w:tcPr>
            <w:tcW w:w="10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B3F45E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平台管理员</w:t>
            </w:r>
          </w:p>
        </w:tc>
      </w:tr>
      <w:tr w14:paraId="1B167B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A951900">
            <w:pPr>
              <w:rPr>
                <w:rFonts w:hint="default" w:ascii="var(--dsw-font-markdown-table)" w:hAnsi="var(--dsw-font-markdown-table)" w:eastAsia="var(--dsw-font-markdown-table)" w:cs="var(--dsw-font-markdown-table)"/>
                <w:sz w:val="24"/>
                <w:szCs w:val="24"/>
                <w:woUserID w:val="1"/>
              </w:rPr>
            </w:pPr>
          </w:p>
        </w:tc>
        <w:tc>
          <w:tcPr>
            <w:tcW w:w="7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CD2E565">
            <w:pPr>
              <w:rPr>
                <w:rFonts w:hint="default" w:ascii="var(--dsw-font-markdown-table)" w:hAnsi="var(--dsw-font-markdown-table)" w:eastAsia="var(--dsw-font-markdown-table)" w:cs="var(--dsw-font-markdown-table)"/>
                <w:sz w:val="24"/>
                <w:szCs w:val="24"/>
                <w:woUserID w:val="1"/>
              </w:rPr>
            </w:pPr>
          </w:p>
        </w:tc>
        <w:tc>
          <w:tcPr>
            <w:tcW w:w="6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253259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18.4 数据字典</w:t>
            </w:r>
          </w:p>
        </w:tc>
        <w:tc>
          <w:tcPr>
            <w:tcW w:w="14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BE949C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预警类型/投诉类型/岗位性质/行业代码等枚举维护</w:t>
            </w:r>
          </w:p>
        </w:tc>
        <w:tc>
          <w:tcPr>
            <w:tcW w:w="3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B7647C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共性</w:t>
            </w:r>
          </w:p>
        </w:tc>
        <w:tc>
          <w:tcPr>
            <w:tcW w:w="5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B7E74E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平台管理员</w:t>
            </w:r>
          </w:p>
        </w:tc>
        <w:tc>
          <w:tcPr>
            <w:tcW w:w="10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22A630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平台管理员</w:t>
            </w:r>
          </w:p>
        </w:tc>
      </w:tr>
      <w:tr w14:paraId="4E3BC3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DFCC3D9">
            <w:pPr>
              <w:rPr>
                <w:rFonts w:hint="default" w:ascii="var(--dsw-font-markdown-table)" w:hAnsi="var(--dsw-font-markdown-table)" w:eastAsia="var(--dsw-font-markdown-table)" w:cs="var(--dsw-font-markdown-table)"/>
                <w:sz w:val="24"/>
                <w:szCs w:val="24"/>
                <w:woUserID w:val="1"/>
              </w:rPr>
            </w:pPr>
          </w:p>
        </w:tc>
        <w:tc>
          <w:tcPr>
            <w:tcW w:w="7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E74BB4">
            <w:pPr>
              <w:rPr>
                <w:rFonts w:hint="default" w:ascii="var(--dsw-font-markdown-table)" w:hAnsi="var(--dsw-font-markdown-table)" w:eastAsia="var(--dsw-font-markdown-table)" w:cs="var(--dsw-font-markdown-table)"/>
                <w:sz w:val="24"/>
                <w:szCs w:val="24"/>
                <w:woUserID w:val="1"/>
              </w:rPr>
            </w:pPr>
          </w:p>
        </w:tc>
        <w:tc>
          <w:tcPr>
            <w:tcW w:w="6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0C193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18.5 通知公告管理</w:t>
            </w:r>
          </w:p>
        </w:tc>
        <w:tc>
          <w:tcPr>
            <w:tcW w:w="14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2F7C4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公告发布（标题/内容/推送范围/有效期）/阅读率统计</w:t>
            </w:r>
          </w:p>
        </w:tc>
        <w:tc>
          <w:tcPr>
            <w:tcW w:w="3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4CEAB4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共性</w:t>
            </w:r>
          </w:p>
        </w:tc>
        <w:tc>
          <w:tcPr>
            <w:tcW w:w="5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FEC0FC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平台管理员</w:t>
            </w:r>
          </w:p>
        </w:tc>
        <w:tc>
          <w:tcPr>
            <w:tcW w:w="10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F96701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平台管理员</w:t>
            </w:r>
          </w:p>
        </w:tc>
      </w:tr>
      <w:tr w14:paraId="0ABE4C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E668C14">
            <w:pPr>
              <w:rPr>
                <w:rFonts w:hint="default" w:ascii="var(--dsw-font-markdown-table)" w:hAnsi="var(--dsw-font-markdown-table)" w:eastAsia="var(--dsw-font-markdown-table)" w:cs="var(--dsw-font-markdown-table)"/>
                <w:sz w:val="24"/>
                <w:szCs w:val="24"/>
                <w:woUserID w:val="1"/>
              </w:rPr>
            </w:pPr>
          </w:p>
        </w:tc>
        <w:tc>
          <w:tcPr>
            <w:tcW w:w="7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BBB153">
            <w:pPr>
              <w:rPr>
                <w:rFonts w:hint="default" w:ascii="var(--dsw-font-markdown-table)" w:hAnsi="var(--dsw-font-markdown-table)" w:eastAsia="var(--dsw-font-markdown-table)" w:cs="var(--dsw-font-markdown-table)"/>
                <w:sz w:val="24"/>
                <w:szCs w:val="24"/>
                <w:woUserID w:val="1"/>
              </w:rPr>
            </w:pPr>
          </w:p>
        </w:tc>
        <w:tc>
          <w:tcPr>
            <w:tcW w:w="6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88B9C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18.6 文档管理</w:t>
            </w:r>
          </w:p>
        </w:tc>
        <w:tc>
          <w:tcPr>
            <w:tcW w:w="14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E5C01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法律法规/技术标准/培训课件目录树/上传下载/权限控制</w:t>
            </w:r>
          </w:p>
        </w:tc>
        <w:tc>
          <w:tcPr>
            <w:tcW w:w="3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E0A377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共性</w:t>
            </w:r>
          </w:p>
        </w:tc>
        <w:tc>
          <w:tcPr>
            <w:tcW w:w="5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935034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平台管理员</w:t>
            </w:r>
          </w:p>
        </w:tc>
        <w:tc>
          <w:tcPr>
            <w:tcW w:w="10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089AF1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平台管理员</w:t>
            </w:r>
          </w:p>
        </w:tc>
      </w:tr>
      <w:tr w14:paraId="65B4EE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177B847">
            <w:pPr>
              <w:rPr>
                <w:rFonts w:hint="default" w:ascii="var(--dsw-font-markdown-table)" w:hAnsi="var(--dsw-font-markdown-table)" w:eastAsia="var(--dsw-font-markdown-table)" w:cs="var(--dsw-font-markdown-table)"/>
                <w:sz w:val="24"/>
                <w:szCs w:val="24"/>
                <w:woUserID w:val="1"/>
              </w:rPr>
            </w:pPr>
          </w:p>
        </w:tc>
        <w:tc>
          <w:tcPr>
            <w:tcW w:w="7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8AADC5">
            <w:pPr>
              <w:rPr>
                <w:rFonts w:hint="default" w:ascii="var(--dsw-font-markdown-table)" w:hAnsi="var(--dsw-font-markdown-table)" w:eastAsia="var(--dsw-font-markdown-table)" w:cs="var(--dsw-font-markdown-table)"/>
                <w:sz w:val="24"/>
                <w:szCs w:val="24"/>
                <w:woUserID w:val="1"/>
              </w:rPr>
            </w:pPr>
          </w:p>
        </w:tc>
        <w:tc>
          <w:tcPr>
            <w:tcW w:w="6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B79CEB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18.7 接口与数据交换监管</w:t>
            </w:r>
          </w:p>
        </w:tc>
        <w:tc>
          <w:tcPr>
            <w:tcW w:w="14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DF9E8E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接口调用日志/数据同步任务监控/外部系统配置</w:t>
            </w:r>
          </w:p>
        </w:tc>
        <w:tc>
          <w:tcPr>
            <w:tcW w:w="3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F58D88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共性</w:t>
            </w:r>
          </w:p>
        </w:tc>
        <w:tc>
          <w:tcPr>
            <w:tcW w:w="5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AC3120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平台管理员</w:t>
            </w:r>
          </w:p>
        </w:tc>
        <w:tc>
          <w:tcPr>
            <w:tcW w:w="10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C7CCC1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平台管理员</w:t>
            </w:r>
          </w:p>
        </w:tc>
      </w:tr>
      <w:tr w14:paraId="7AABBF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AC8B135">
            <w:pPr>
              <w:rPr>
                <w:rFonts w:hint="default" w:ascii="var(--dsw-font-markdown-table)" w:hAnsi="var(--dsw-font-markdown-table)" w:eastAsia="var(--dsw-font-markdown-table)" w:cs="var(--dsw-font-markdown-table)"/>
                <w:sz w:val="24"/>
                <w:szCs w:val="24"/>
                <w:woUserID w:val="1"/>
              </w:rPr>
            </w:pPr>
          </w:p>
        </w:tc>
        <w:tc>
          <w:tcPr>
            <w:tcW w:w="7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AD5D71D">
            <w:pPr>
              <w:rPr>
                <w:rFonts w:hint="default" w:ascii="var(--dsw-font-markdown-table)" w:hAnsi="var(--dsw-font-markdown-table)" w:eastAsia="var(--dsw-font-markdown-table)" w:cs="var(--dsw-font-markdown-table)"/>
                <w:sz w:val="24"/>
                <w:szCs w:val="24"/>
                <w:woUserID w:val="1"/>
              </w:rPr>
            </w:pPr>
          </w:p>
        </w:tc>
        <w:tc>
          <w:tcPr>
            <w:tcW w:w="6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818F44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18.8 运行监控</w:t>
            </w:r>
          </w:p>
        </w:tc>
        <w:tc>
          <w:tcPr>
            <w:tcW w:w="14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AAD12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服务健康监控（CPU/内存/堆使用率）/告警规则配置</w:t>
            </w:r>
          </w:p>
        </w:tc>
        <w:tc>
          <w:tcPr>
            <w:tcW w:w="3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FABD2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共性</w:t>
            </w:r>
          </w:p>
        </w:tc>
        <w:tc>
          <w:tcPr>
            <w:tcW w:w="5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29AF00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平台管理员</w:t>
            </w:r>
          </w:p>
        </w:tc>
        <w:tc>
          <w:tcPr>
            <w:tcW w:w="10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5DEA56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平台管理员</w:t>
            </w:r>
          </w:p>
        </w:tc>
      </w:tr>
      <w:tr w14:paraId="5FD098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C4BD9B2">
            <w:pPr>
              <w:rPr>
                <w:rFonts w:hint="default" w:ascii="var(--dsw-font-markdown-table)" w:hAnsi="var(--dsw-font-markdown-table)" w:eastAsia="var(--dsw-font-markdown-table)" w:cs="var(--dsw-font-markdown-table)"/>
                <w:sz w:val="24"/>
                <w:szCs w:val="24"/>
                <w:woUserID w:val="1"/>
              </w:rPr>
            </w:pPr>
          </w:p>
        </w:tc>
        <w:tc>
          <w:tcPr>
            <w:tcW w:w="7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6565FE">
            <w:pPr>
              <w:rPr>
                <w:rFonts w:hint="default" w:ascii="var(--dsw-font-markdown-table)" w:hAnsi="var(--dsw-font-markdown-table)" w:eastAsia="var(--dsw-font-markdown-table)" w:cs="var(--dsw-font-markdown-table)"/>
                <w:sz w:val="24"/>
                <w:szCs w:val="24"/>
                <w:woUserID w:val="1"/>
              </w:rPr>
            </w:pPr>
          </w:p>
        </w:tc>
        <w:tc>
          <w:tcPr>
            <w:tcW w:w="6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964DFD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18.9 安全审计</w:t>
            </w:r>
          </w:p>
        </w:tc>
        <w:tc>
          <w:tcPr>
            <w:tcW w:w="14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8D224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操作日志/敏感访问日志（保留5年）</w:t>
            </w:r>
          </w:p>
        </w:tc>
        <w:tc>
          <w:tcPr>
            <w:tcW w:w="3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F0261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共性</w:t>
            </w:r>
          </w:p>
        </w:tc>
        <w:tc>
          <w:tcPr>
            <w:tcW w:w="5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B5BBB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平台管理员</w:t>
            </w:r>
          </w:p>
        </w:tc>
        <w:tc>
          <w:tcPr>
            <w:tcW w:w="10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A97C5C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平台管理员</w:t>
            </w:r>
          </w:p>
        </w:tc>
      </w:tr>
      <w:tr w14:paraId="328C96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514F1F3">
            <w:pPr>
              <w:rPr>
                <w:rFonts w:hint="default" w:ascii="var(--dsw-font-markdown-table)" w:hAnsi="var(--dsw-font-markdown-table)" w:eastAsia="var(--dsw-font-markdown-table)" w:cs="var(--dsw-font-markdown-table)"/>
                <w:sz w:val="24"/>
                <w:szCs w:val="24"/>
                <w:woUserID w:val="1"/>
              </w:rPr>
            </w:pPr>
          </w:p>
        </w:tc>
        <w:tc>
          <w:tcPr>
            <w:tcW w:w="7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ABCCE5">
            <w:pPr>
              <w:rPr>
                <w:rFonts w:hint="default" w:ascii="var(--dsw-font-markdown-table)" w:hAnsi="var(--dsw-font-markdown-table)" w:eastAsia="var(--dsw-font-markdown-table)" w:cs="var(--dsw-font-markdown-table)"/>
                <w:sz w:val="24"/>
                <w:szCs w:val="24"/>
                <w:woUserID w:val="1"/>
              </w:rPr>
            </w:pPr>
          </w:p>
        </w:tc>
        <w:tc>
          <w:tcPr>
            <w:tcW w:w="6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E4B6F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18.10 数据备份与恢复</w:t>
            </w:r>
          </w:p>
        </w:tc>
        <w:tc>
          <w:tcPr>
            <w:tcW w:w="14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62AEA6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手动/自动备份/备份历史/恢复记录</w:t>
            </w:r>
          </w:p>
        </w:tc>
        <w:tc>
          <w:tcPr>
            <w:tcW w:w="3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D332F9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共性</w:t>
            </w:r>
          </w:p>
        </w:tc>
        <w:tc>
          <w:tcPr>
            <w:tcW w:w="5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4FB85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平台管理员</w:t>
            </w:r>
          </w:p>
        </w:tc>
        <w:tc>
          <w:tcPr>
            <w:tcW w:w="10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78120D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平台管理员</w:t>
            </w:r>
          </w:p>
        </w:tc>
      </w:tr>
      <w:tr w14:paraId="494BF9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A5D99AB">
            <w:pPr>
              <w:rPr>
                <w:rFonts w:hint="default" w:ascii="var(--dsw-font-markdown-table)" w:hAnsi="var(--dsw-font-markdown-table)" w:eastAsia="var(--dsw-font-markdown-table)" w:cs="var(--dsw-font-markdown-table)"/>
                <w:sz w:val="24"/>
                <w:szCs w:val="24"/>
                <w:woUserID w:val="1"/>
              </w:rPr>
            </w:pPr>
          </w:p>
        </w:tc>
        <w:tc>
          <w:tcPr>
            <w:tcW w:w="7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47FE145">
            <w:pPr>
              <w:rPr>
                <w:rFonts w:hint="default" w:ascii="var(--dsw-font-markdown-table)" w:hAnsi="var(--dsw-font-markdown-table)" w:eastAsia="var(--dsw-font-markdown-table)" w:cs="var(--dsw-font-markdown-table)"/>
                <w:sz w:val="24"/>
                <w:szCs w:val="24"/>
                <w:woUserID w:val="1"/>
              </w:rPr>
            </w:pPr>
          </w:p>
        </w:tc>
        <w:tc>
          <w:tcPr>
            <w:tcW w:w="6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337227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18.11 用户管理</w:t>
            </w:r>
          </w:p>
        </w:tc>
        <w:tc>
          <w:tcPr>
            <w:tcW w:w="14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E8D1A6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平台用户账号增删改查、密码重置、启用/禁用</w:t>
            </w:r>
          </w:p>
        </w:tc>
        <w:tc>
          <w:tcPr>
            <w:tcW w:w="3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6ECC05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共性</w:t>
            </w:r>
          </w:p>
        </w:tc>
        <w:tc>
          <w:tcPr>
            <w:tcW w:w="5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993B46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平台管理员</w:t>
            </w:r>
          </w:p>
        </w:tc>
        <w:tc>
          <w:tcPr>
            <w:tcW w:w="10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72D414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平台管理员</w:t>
            </w:r>
          </w:p>
        </w:tc>
      </w:tr>
      <w:tr w14:paraId="7145F2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E7A806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b/>
                <w:bCs/>
                <w:kern w:val="0"/>
                <w:sz w:val="24"/>
                <w:szCs w:val="24"/>
                <w:lang w:val="en-US" w:eastAsia="zh-CN" w:bidi="ar"/>
                <w:woUserID w:val="1"/>
              </w:rPr>
              <w:t>19</w:t>
            </w:r>
          </w:p>
        </w:tc>
        <w:tc>
          <w:tcPr>
            <w:tcW w:w="7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92AB68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b/>
                <w:bCs/>
                <w:kern w:val="0"/>
                <w:sz w:val="24"/>
                <w:szCs w:val="24"/>
                <w:lang w:val="en-US" w:eastAsia="zh-CN" w:bidi="ar"/>
                <w:woUserID w:val="1"/>
              </w:rPr>
              <w:t>运营后台</w:t>
            </w:r>
          </w:p>
        </w:tc>
        <w:tc>
          <w:tcPr>
            <w:tcW w:w="6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570E95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19.1 运营数据总览</w:t>
            </w:r>
          </w:p>
        </w:tc>
        <w:tc>
          <w:tcPr>
            <w:tcW w:w="14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63F20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平台注册用户数、活跃用户数、企业入驻数、岗位发布数、简历投递数</w:t>
            </w:r>
          </w:p>
        </w:tc>
        <w:tc>
          <w:tcPr>
            <w:tcW w:w="3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948224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运营</w:t>
            </w:r>
          </w:p>
        </w:tc>
        <w:tc>
          <w:tcPr>
            <w:tcW w:w="5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BB21A9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平台管理员</w:t>
            </w:r>
          </w:p>
        </w:tc>
        <w:tc>
          <w:tcPr>
            <w:tcW w:w="10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3612DE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平台运营人员</w:t>
            </w:r>
          </w:p>
        </w:tc>
      </w:tr>
      <w:tr w14:paraId="6354D2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EE2DB42">
            <w:pPr>
              <w:rPr>
                <w:rFonts w:hint="default" w:ascii="var(--dsw-font-markdown-table)" w:hAnsi="var(--dsw-font-markdown-table)" w:eastAsia="var(--dsw-font-markdown-table)" w:cs="var(--dsw-font-markdown-table)"/>
                <w:sz w:val="24"/>
                <w:szCs w:val="24"/>
                <w:woUserID w:val="1"/>
              </w:rPr>
            </w:pPr>
          </w:p>
        </w:tc>
        <w:tc>
          <w:tcPr>
            <w:tcW w:w="7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2719D6E">
            <w:pPr>
              <w:rPr>
                <w:rFonts w:hint="default" w:ascii="var(--dsw-font-markdown-table)" w:hAnsi="var(--dsw-font-markdown-table)" w:eastAsia="var(--dsw-font-markdown-table)" w:cs="var(--dsw-font-markdown-table)"/>
                <w:sz w:val="24"/>
                <w:szCs w:val="24"/>
                <w:woUserID w:val="1"/>
              </w:rPr>
            </w:pPr>
          </w:p>
        </w:tc>
        <w:tc>
          <w:tcPr>
            <w:tcW w:w="6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D7ADAA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19.2 招聘岗位审核</w:t>
            </w:r>
          </w:p>
        </w:tc>
        <w:tc>
          <w:tcPr>
            <w:tcW w:w="14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E7B851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企业发布的招聘岗位审核（通过/驳回/置顶/下架）</w:t>
            </w:r>
          </w:p>
        </w:tc>
        <w:tc>
          <w:tcPr>
            <w:tcW w:w="3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A3A186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运营</w:t>
            </w:r>
          </w:p>
        </w:tc>
        <w:tc>
          <w:tcPr>
            <w:tcW w:w="5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1CA9C5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平台管理员</w:t>
            </w:r>
          </w:p>
        </w:tc>
        <w:tc>
          <w:tcPr>
            <w:tcW w:w="10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5B43D6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平台运营人员</w:t>
            </w:r>
          </w:p>
        </w:tc>
      </w:tr>
      <w:tr w14:paraId="5B8B06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D5A5D4E">
            <w:pPr>
              <w:rPr>
                <w:rFonts w:hint="default" w:ascii="var(--dsw-font-markdown-table)" w:hAnsi="var(--dsw-font-markdown-table)" w:eastAsia="var(--dsw-font-markdown-table)" w:cs="var(--dsw-font-markdown-table)"/>
                <w:sz w:val="24"/>
                <w:szCs w:val="24"/>
                <w:woUserID w:val="1"/>
              </w:rPr>
            </w:pPr>
          </w:p>
        </w:tc>
        <w:tc>
          <w:tcPr>
            <w:tcW w:w="7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F8F6DD2">
            <w:pPr>
              <w:rPr>
                <w:rFonts w:hint="default" w:ascii="var(--dsw-font-markdown-table)" w:hAnsi="var(--dsw-font-markdown-table)" w:eastAsia="var(--dsw-font-markdown-table)" w:cs="var(--dsw-font-markdown-table)"/>
                <w:sz w:val="24"/>
                <w:szCs w:val="24"/>
                <w:woUserID w:val="1"/>
              </w:rPr>
            </w:pPr>
          </w:p>
        </w:tc>
        <w:tc>
          <w:tcPr>
            <w:tcW w:w="6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2E765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19.3 企业入驻审核</w:t>
            </w:r>
          </w:p>
        </w:tc>
        <w:tc>
          <w:tcPr>
            <w:tcW w:w="14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74CF7C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企业注册信息审核、资质审核</w:t>
            </w:r>
          </w:p>
        </w:tc>
        <w:tc>
          <w:tcPr>
            <w:tcW w:w="3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8064B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运营</w:t>
            </w:r>
          </w:p>
        </w:tc>
        <w:tc>
          <w:tcPr>
            <w:tcW w:w="5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015E65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平台管理员</w:t>
            </w:r>
          </w:p>
        </w:tc>
        <w:tc>
          <w:tcPr>
            <w:tcW w:w="10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E72F63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平台运营人员</w:t>
            </w:r>
          </w:p>
        </w:tc>
      </w:tr>
      <w:tr w14:paraId="541D3C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8C645FA">
            <w:pPr>
              <w:rPr>
                <w:rFonts w:hint="default" w:ascii="var(--dsw-font-markdown-table)" w:hAnsi="var(--dsw-font-markdown-table)" w:eastAsia="var(--dsw-font-markdown-table)" w:cs="var(--dsw-font-markdown-table)"/>
                <w:sz w:val="24"/>
                <w:szCs w:val="24"/>
                <w:woUserID w:val="1"/>
              </w:rPr>
            </w:pPr>
          </w:p>
        </w:tc>
        <w:tc>
          <w:tcPr>
            <w:tcW w:w="7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46E802E">
            <w:pPr>
              <w:rPr>
                <w:rFonts w:hint="default" w:ascii="var(--dsw-font-markdown-table)" w:hAnsi="var(--dsw-font-markdown-table)" w:eastAsia="var(--dsw-font-markdown-table)" w:cs="var(--dsw-font-markdown-table)"/>
                <w:sz w:val="24"/>
                <w:szCs w:val="24"/>
                <w:woUserID w:val="1"/>
              </w:rPr>
            </w:pPr>
          </w:p>
        </w:tc>
        <w:tc>
          <w:tcPr>
            <w:tcW w:w="6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59F4FA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19.4 简历管理</w:t>
            </w:r>
          </w:p>
        </w:tc>
        <w:tc>
          <w:tcPr>
            <w:tcW w:w="14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83AECB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劳动者简历审核、推荐、黑名单</w:t>
            </w:r>
          </w:p>
        </w:tc>
        <w:tc>
          <w:tcPr>
            <w:tcW w:w="3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0B9552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运营</w:t>
            </w:r>
          </w:p>
        </w:tc>
        <w:tc>
          <w:tcPr>
            <w:tcW w:w="5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1705F0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平台管理员</w:t>
            </w:r>
          </w:p>
        </w:tc>
        <w:tc>
          <w:tcPr>
            <w:tcW w:w="10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BB7B70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平台运营人员</w:t>
            </w:r>
          </w:p>
        </w:tc>
      </w:tr>
      <w:tr w14:paraId="1F8340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3028D36">
            <w:pPr>
              <w:rPr>
                <w:rFonts w:hint="default" w:ascii="var(--dsw-font-markdown-table)" w:hAnsi="var(--dsw-font-markdown-table)" w:eastAsia="var(--dsw-font-markdown-table)" w:cs="var(--dsw-font-markdown-table)"/>
                <w:sz w:val="24"/>
                <w:szCs w:val="24"/>
                <w:woUserID w:val="1"/>
              </w:rPr>
            </w:pPr>
          </w:p>
        </w:tc>
        <w:tc>
          <w:tcPr>
            <w:tcW w:w="7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2F90033">
            <w:pPr>
              <w:rPr>
                <w:rFonts w:hint="default" w:ascii="var(--dsw-font-markdown-table)" w:hAnsi="var(--dsw-font-markdown-table)" w:eastAsia="var(--dsw-font-markdown-table)" w:cs="var(--dsw-font-markdown-table)"/>
                <w:sz w:val="24"/>
                <w:szCs w:val="24"/>
                <w:woUserID w:val="1"/>
              </w:rPr>
            </w:pPr>
          </w:p>
        </w:tc>
        <w:tc>
          <w:tcPr>
            <w:tcW w:w="6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B0449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19.5 职位分类管理</w:t>
            </w:r>
          </w:p>
        </w:tc>
        <w:tc>
          <w:tcPr>
            <w:tcW w:w="14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F88078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工种分类、薪资范围、工作类型等字典维护</w:t>
            </w:r>
          </w:p>
        </w:tc>
        <w:tc>
          <w:tcPr>
            <w:tcW w:w="3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D259D9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运营</w:t>
            </w:r>
          </w:p>
        </w:tc>
        <w:tc>
          <w:tcPr>
            <w:tcW w:w="5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C86768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平台管理员</w:t>
            </w:r>
          </w:p>
        </w:tc>
        <w:tc>
          <w:tcPr>
            <w:tcW w:w="10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EA904C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平台运营人员</w:t>
            </w:r>
          </w:p>
        </w:tc>
      </w:tr>
      <w:tr w14:paraId="7C5D72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1242AC0">
            <w:pPr>
              <w:rPr>
                <w:rFonts w:hint="default" w:ascii="var(--dsw-font-markdown-table)" w:hAnsi="var(--dsw-font-markdown-table)" w:eastAsia="var(--dsw-font-markdown-table)" w:cs="var(--dsw-font-markdown-table)"/>
                <w:sz w:val="24"/>
                <w:szCs w:val="24"/>
                <w:woUserID w:val="1"/>
              </w:rPr>
            </w:pPr>
          </w:p>
        </w:tc>
        <w:tc>
          <w:tcPr>
            <w:tcW w:w="7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6A2077">
            <w:pPr>
              <w:rPr>
                <w:rFonts w:hint="default" w:ascii="var(--dsw-font-markdown-table)" w:hAnsi="var(--dsw-font-markdown-table)" w:eastAsia="var(--dsw-font-markdown-table)" w:cs="var(--dsw-font-markdown-table)"/>
                <w:sz w:val="24"/>
                <w:szCs w:val="24"/>
                <w:woUserID w:val="1"/>
              </w:rPr>
            </w:pPr>
          </w:p>
        </w:tc>
        <w:tc>
          <w:tcPr>
            <w:tcW w:w="6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77829C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19.6 广告/轮播图管理</w:t>
            </w:r>
          </w:p>
        </w:tc>
        <w:tc>
          <w:tcPr>
            <w:tcW w:w="14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AACFC3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官网/小程序首页轮播图配置、跳转链接</w:t>
            </w:r>
          </w:p>
        </w:tc>
        <w:tc>
          <w:tcPr>
            <w:tcW w:w="3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33963B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运营</w:t>
            </w:r>
          </w:p>
        </w:tc>
        <w:tc>
          <w:tcPr>
            <w:tcW w:w="5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5BDEE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平台管理员</w:t>
            </w:r>
          </w:p>
        </w:tc>
        <w:tc>
          <w:tcPr>
            <w:tcW w:w="10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382FB2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平台运营人员</w:t>
            </w:r>
          </w:p>
        </w:tc>
      </w:tr>
      <w:tr w14:paraId="514A0C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4CE782E">
            <w:pPr>
              <w:rPr>
                <w:rFonts w:hint="default" w:ascii="var(--dsw-font-markdown-table)" w:hAnsi="var(--dsw-font-markdown-table)" w:eastAsia="var(--dsw-font-markdown-table)" w:cs="var(--dsw-font-markdown-table)"/>
                <w:sz w:val="24"/>
                <w:szCs w:val="24"/>
                <w:woUserID w:val="1"/>
              </w:rPr>
            </w:pPr>
          </w:p>
        </w:tc>
        <w:tc>
          <w:tcPr>
            <w:tcW w:w="7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9387C9">
            <w:pPr>
              <w:rPr>
                <w:rFonts w:hint="default" w:ascii="var(--dsw-font-markdown-table)" w:hAnsi="var(--dsw-font-markdown-table)" w:eastAsia="var(--dsw-font-markdown-table)" w:cs="var(--dsw-font-markdown-table)"/>
                <w:sz w:val="24"/>
                <w:szCs w:val="24"/>
                <w:woUserID w:val="1"/>
              </w:rPr>
            </w:pPr>
          </w:p>
        </w:tc>
        <w:tc>
          <w:tcPr>
            <w:tcW w:w="6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F07EE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19.7 数据统计与分析</w:t>
            </w:r>
          </w:p>
        </w:tc>
        <w:tc>
          <w:tcPr>
            <w:tcW w:w="14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A4652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招聘数据统计（岗位发布量/投递量/匹配成功率）、用户增长分析</w:t>
            </w:r>
          </w:p>
        </w:tc>
        <w:tc>
          <w:tcPr>
            <w:tcW w:w="3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800AA2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运营</w:t>
            </w:r>
          </w:p>
        </w:tc>
        <w:tc>
          <w:tcPr>
            <w:tcW w:w="5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B6A1FE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平台管理员</w:t>
            </w:r>
          </w:p>
        </w:tc>
        <w:tc>
          <w:tcPr>
            <w:tcW w:w="10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105BFD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平台运营人员</w:t>
            </w:r>
          </w:p>
        </w:tc>
      </w:tr>
      <w:tr w14:paraId="4CF1A8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B0B9E31">
            <w:pPr>
              <w:rPr>
                <w:rFonts w:hint="default" w:ascii="var(--dsw-font-markdown-table)" w:hAnsi="var(--dsw-font-markdown-table)" w:eastAsia="var(--dsw-font-markdown-table)" w:cs="var(--dsw-font-markdown-table)"/>
                <w:sz w:val="24"/>
                <w:szCs w:val="24"/>
                <w:woUserID w:val="1"/>
              </w:rPr>
            </w:pPr>
          </w:p>
        </w:tc>
        <w:tc>
          <w:tcPr>
            <w:tcW w:w="7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413CDB4">
            <w:pPr>
              <w:rPr>
                <w:rFonts w:hint="default" w:ascii="var(--dsw-font-markdown-table)" w:hAnsi="var(--dsw-font-markdown-table)" w:eastAsia="var(--dsw-font-markdown-table)" w:cs="var(--dsw-font-markdown-table)"/>
                <w:sz w:val="24"/>
                <w:szCs w:val="24"/>
                <w:woUserID w:val="1"/>
              </w:rPr>
            </w:pPr>
          </w:p>
        </w:tc>
        <w:tc>
          <w:tcPr>
            <w:tcW w:w="6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B15B2A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19.8 消息推送管理</w:t>
            </w:r>
          </w:p>
        </w:tc>
        <w:tc>
          <w:tcPr>
            <w:tcW w:w="14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F4386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招聘相关消息推送、短信/模板消息配置</w:t>
            </w:r>
          </w:p>
        </w:tc>
        <w:tc>
          <w:tcPr>
            <w:tcW w:w="3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69FB3E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运营</w:t>
            </w:r>
          </w:p>
        </w:tc>
        <w:tc>
          <w:tcPr>
            <w:tcW w:w="5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A90B1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平台管理员</w:t>
            </w:r>
          </w:p>
        </w:tc>
        <w:tc>
          <w:tcPr>
            <w:tcW w:w="10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748DFB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平台运营人员</w:t>
            </w:r>
          </w:p>
        </w:tc>
      </w:tr>
      <w:tr w14:paraId="6A60DE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5C4358D">
            <w:pPr>
              <w:rPr>
                <w:rFonts w:hint="default" w:ascii="var(--dsw-font-markdown-table)" w:hAnsi="var(--dsw-font-markdown-table)" w:eastAsia="var(--dsw-font-markdown-table)" w:cs="var(--dsw-font-markdown-table)"/>
                <w:sz w:val="24"/>
                <w:szCs w:val="24"/>
                <w:woUserID w:val="1"/>
              </w:rPr>
            </w:pPr>
          </w:p>
        </w:tc>
        <w:tc>
          <w:tcPr>
            <w:tcW w:w="7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965A4DA">
            <w:pPr>
              <w:rPr>
                <w:rFonts w:hint="default" w:ascii="var(--dsw-font-markdown-table)" w:hAnsi="var(--dsw-font-markdown-table)" w:eastAsia="var(--dsw-font-markdown-table)" w:cs="var(--dsw-font-markdown-table)"/>
                <w:sz w:val="24"/>
                <w:szCs w:val="24"/>
                <w:woUserID w:val="1"/>
              </w:rPr>
            </w:pPr>
          </w:p>
        </w:tc>
        <w:tc>
          <w:tcPr>
            <w:tcW w:w="6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973593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19.9 设备安装运维</w:t>
            </w:r>
          </w:p>
        </w:tc>
        <w:tc>
          <w:tcPr>
            <w:tcW w:w="14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07B876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安装工单管理、设备维修工单、设备巡检计划、芯片库存与领用、物联卡管理、运维统计分析</w:t>
            </w:r>
          </w:p>
        </w:tc>
        <w:tc>
          <w:tcPr>
            <w:tcW w:w="3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9017D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运营</w:t>
            </w:r>
          </w:p>
        </w:tc>
        <w:tc>
          <w:tcPr>
            <w:tcW w:w="5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CDF61B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平台管理员</w:t>
            </w:r>
          </w:p>
        </w:tc>
        <w:tc>
          <w:tcPr>
            <w:tcW w:w="10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0C2308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平台运营人员</w:t>
            </w:r>
          </w:p>
        </w:tc>
      </w:tr>
      <w:tr w14:paraId="28AC11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A14B55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b/>
                <w:bCs/>
                <w:kern w:val="0"/>
                <w:sz w:val="24"/>
                <w:szCs w:val="24"/>
                <w:lang w:val="en-US" w:eastAsia="zh-CN" w:bidi="ar"/>
                <w:woUserID w:val="1"/>
              </w:rPr>
              <w:t>20</w:t>
            </w:r>
          </w:p>
        </w:tc>
        <w:tc>
          <w:tcPr>
            <w:tcW w:w="7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41A483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b/>
                <w:bCs/>
                <w:kern w:val="0"/>
                <w:sz w:val="24"/>
                <w:szCs w:val="24"/>
                <w:lang w:val="en-US" w:eastAsia="zh-CN" w:bidi="ar"/>
                <w:woUserID w:val="1"/>
              </w:rPr>
              <w:t>企业后台</w:t>
            </w:r>
          </w:p>
        </w:tc>
        <w:tc>
          <w:tcPr>
            <w:tcW w:w="6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8FFE98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20.1 企业仪表盘</w:t>
            </w:r>
          </w:p>
        </w:tc>
        <w:tc>
          <w:tcPr>
            <w:tcW w:w="14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712B73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本企业健康度指数、待办任务、违规趋势图</w:t>
            </w:r>
          </w:p>
        </w:tc>
        <w:tc>
          <w:tcPr>
            <w:tcW w:w="3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9CAF87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企业</w:t>
            </w:r>
          </w:p>
        </w:tc>
        <w:tc>
          <w:tcPr>
            <w:tcW w:w="5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A5712C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企业</w:t>
            </w:r>
          </w:p>
        </w:tc>
        <w:tc>
          <w:tcPr>
            <w:tcW w:w="10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5DB8B0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企业管理员</w:t>
            </w:r>
          </w:p>
        </w:tc>
      </w:tr>
      <w:tr w14:paraId="227CDA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121FBF4">
            <w:pPr>
              <w:rPr>
                <w:rFonts w:hint="default" w:ascii="var(--dsw-font-markdown-table)" w:hAnsi="var(--dsw-font-markdown-table)" w:eastAsia="var(--dsw-font-markdown-table)" w:cs="var(--dsw-font-markdown-table)"/>
                <w:sz w:val="24"/>
                <w:szCs w:val="24"/>
                <w:woUserID w:val="1"/>
              </w:rPr>
            </w:pPr>
          </w:p>
        </w:tc>
        <w:tc>
          <w:tcPr>
            <w:tcW w:w="7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BA70EC4">
            <w:pPr>
              <w:rPr>
                <w:rFonts w:hint="default" w:ascii="var(--dsw-font-markdown-table)" w:hAnsi="var(--dsw-font-markdown-table)" w:eastAsia="var(--dsw-font-markdown-table)" w:cs="var(--dsw-font-markdown-table)"/>
                <w:sz w:val="24"/>
                <w:szCs w:val="24"/>
                <w:woUserID w:val="1"/>
              </w:rPr>
            </w:pPr>
          </w:p>
        </w:tc>
        <w:tc>
          <w:tcPr>
            <w:tcW w:w="6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9CCE47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20.2 企业人员管理</w:t>
            </w:r>
          </w:p>
        </w:tc>
        <w:tc>
          <w:tcPr>
            <w:tcW w:w="14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1C99D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员工花名册、入离职登记、证件上传/续期、工伤参保批量核验</w:t>
            </w:r>
          </w:p>
        </w:tc>
        <w:tc>
          <w:tcPr>
            <w:tcW w:w="3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0BAD2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企业</w:t>
            </w:r>
          </w:p>
        </w:tc>
        <w:tc>
          <w:tcPr>
            <w:tcW w:w="5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55C27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企业</w:t>
            </w:r>
          </w:p>
        </w:tc>
        <w:tc>
          <w:tcPr>
            <w:tcW w:w="10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F4642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企业管理员</w:t>
            </w:r>
          </w:p>
        </w:tc>
      </w:tr>
      <w:tr w14:paraId="55E156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E91390F">
            <w:pPr>
              <w:rPr>
                <w:rFonts w:hint="default" w:ascii="var(--dsw-font-markdown-table)" w:hAnsi="var(--dsw-font-markdown-table)" w:eastAsia="var(--dsw-font-markdown-table)" w:cs="var(--dsw-font-markdown-table)"/>
                <w:sz w:val="24"/>
                <w:szCs w:val="24"/>
                <w:woUserID w:val="1"/>
              </w:rPr>
            </w:pPr>
          </w:p>
        </w:tc>
        <w:tc>
          <w:tcPr>
            <w:tcW w:w="7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1287411">
            <w:pPr>
              <w:rPr>
                <w:rFonts w:hint="default" w:ascii="var(--dsw-font-markdown-table)" w:hAnsi="var(--dsw-font-markdown-table)" w:eastAsia="var(--dsw-font-markdown-table)" w:cs="var(--dsw-font-markdown-table)"/>
                <w:sz w:val="24"/>
                <w:szCs w:val="24"/>
                <w:woUserID w:val="1"/>
              </w:rPr>
            </w:pPr>
          </w:p>
        </w:tc>
        <w:tc>
          <w:tcPr>
            <w:tcW w:w="6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0E669B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20.3 企业设备管理</w:t>
            </w:r>
          </w:p>
        </w:tc>
        <w:tc>
          <w:tcPr>
            <w:tcW w:w="14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DBD767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本企业设备台账、故障报修、物联卡缴费</w:t>
            </w:r>
          </w:p>
        </w:tc>
        <w:tc>
          <w:tcPr>
            <w:tcW w:w="3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0CC5AF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企业</w:t>
            </w:r>
          </w:p>
        </w:tc>
        <w:tc>
          <w:tcPr>
            <w:tcW w:w="5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1F561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企业</w:t>
            </w:r>
          </w:p>
        </w:tc>
        <w:tc>
          <w:tcPr>
            <w:tcW w:w="10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F3D87F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企业管理员</w:t>
            </w:r>
          </w:p>
        </w:tc>
      </w:tr>
      <w:tr w14:paraId="39769E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754C2CE">
            <w:pPr>
              <w:rPr>
                <w:rFonts w:hint="default" w:ascii="var(--dsw-font-markdown-table)" w:hAnsi="var(--dsw-font-markdown-table)" w:eastAsia="var(--dsw-font-markdown-table)" w:cs="var(--dsw-font-markdown-table)"/>
                <w:sz w:val="24"/>
                <w:szCs w:val="24"/>
                <w:woUserID w:val="1"/>
              </w:rPr>
            </w:pPr>
          </w:p>
        </w:tc>
        <w:tc>
          <w:tcPr>
            <w:tcW w:w="7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38B9C3">
            <w:pPr>
              <w:rPr>
                <w:rFonts w:hint="default" w:ascii="var(--dsw-font-markdown-table)" w:hAnsi="var(--dsw-font-markdown-table)" w:eastAsia="var(--dsw-font-markdown-table)" w:cs="var(--dsw-font-markdown-table)"/>
                <w:sz w:val="24"/>
                <w:szCs w:val="24"/>
                <w:woUserID w:val="1"/>
              </w:rPr>
            </w:pPr>
          </w:p>
        </w:tc>
        <w:tc>
          <w:tcPr>
            <w:tcW w:w="6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F09528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20.4 企业工资管理（劳务）</w:t>
            </w:r>
          </w:p>
        </w:tc>
        <w:tc>
          <w:tcPr>
            <w:tcW w:w="14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C0C29D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工资总额确认、工资明细导入、代发指令提交</w:t>
            </w:r>
          </w:p>
        </w:tc>
        <w:tc>
          <w:tcPr>
            <w:tcW w:w="3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7A893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企业</w:t>
            </w:r>
          </w:p>
        </w:tc>
        <w:tc>
          <w:tcPr>
            <w:tcW w:w="5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E49C8B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企业</w:t>
            </w:r>
          </w:p>
        </w:tc>
        <w:tc>
          <w:tcPr>
            <w:tcW w:w="10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4A8AF6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派遣单位管理员</w:t>
            </w:r>
          </w:p>
        </w:tc>
      </w:tr>
      <w:tr w14:paraId="0A4F82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96A522E">
            <w:pPr>
              <w:rPr>
                <w:rFonts w:hint="default" w:ascii="var(--dsw-font-markdown-table)" w:hAnsi="var(--dsw-font-markdown-table)" w:eastAsia="var(--dsw-font-markdown-table)" w:cs="var(--dsw-font-markdown-table)"/>
                <w:sz w:val="24"/>
                <w:szCs w:val="24"/>
                <w:woUserID w:val="1"/>
              </w:rPr>
            </w:pPr>
          </w:p>
        </w:tc>
        <w:tc>
          <w:tcPr>
            <w:tcW w:w="7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CA2B842">
            <w:pPr>
              <w:rPr>
                <w:rFonts w:hint="default" w:ascii="var(--dsw-font-markdown-table)" w:hAnsi="var(--dsw-font-markdown-table)" w:eastAsia="var(--dsw-font-markdown-table)" w:cs="var(--dsw-font-markdown-table)"/>
                <w:sz w:val="24"/>
                <w:szCs w:val="24"/>
                <w:woUserID w:val="1"/>
              </w:rPr>
            </w:pPr>
          </w:p>
        </w:tc>
        <w:tc>
          <w:tcPr>
            <w:tcW w:w="6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BC5E88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20.5 企业作业管理（高危）</w:t>
            </w:r>
          </w:p>
        </w:tc>
        <w:tc>
          <w:tcPr>
            <w:tcW w:w="14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03338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作业工单列表、违规记录、外出作业申请审批</w:t>
            </w:r>
          </w:p>
        </w:tc>
        <w:tc>
          <w:tcPr>
            <w:tcW w:w="3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7D40F7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企业</w:t>
            </w:r>
          </w:p>
        </w:tc>
        <w:tc>
          <w:tcPr>
            <w:tcW w:w="5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11D8F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企业</w:t>
            </w:r>
          </w:p>
        </w:tc>
        <w:tc>
          <w:tcPr>
            <w:tcW w:w="10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16B5D5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企业安全管理员</w:t>
            </w:r>
          </w:p>
        </w:tc>
      </w:tr>
      <w:tr w14:paraId="2F66BF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79567C3">
            <w:pPr>
              <w:rPr>
                <w:rFonts w:hint="default" w:ascii="var(--dsw-font-markdown-table)" w:hAnsi="var(--dsw-font-markdown-table)" w:eastAsia="var(--dsw-font-markdown-table)" w:cs="var(--dsw-font-markdown-table)"/>
                <w:sz w:val="24"/>
                <w:szCs w:val="24"/>
                <w:woUserID w:val="1"/>
              </w:rPr>
            </w:pPr>
          </w:p>
        </w:tc>
        <w:tc>
          <w:tcPr>
            <w:tcW w:w="7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C16B2E">
            <w:pPr>
              <w:rPr>
                <w:rFonts w:hint="default" w:ascii="var(--dsw-font-markdown-table)" w:hAnsi="var(--dsw-font-markdown-table)" w:eastAsia="var(--dsw-font-markdown-table)" w:cs="var(--dsw-font-markdown-table)"/>
                <w:sz w:val="24"/>
                <w:szCs w:val="24"/>
                <w:woUserID w:val="1"/>
              </w:rPr>
            </w:pPr>
          </w:p>
        </w:tc>
        <w:tc>
          <w:tcPr>
            <w:tcW w:w="6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3F8AB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20.6 企业保险管理</w:t>
            </w:r>
          </w:p>
        </w:tc>
        <w:tc>
          <w:tcPr>
            <w:tcW w:w="14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C594F2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工伤保险查询、安责险投保/续保、事故预防服务委托</w:t>
            </w:r>
          </w:p>
        </w:tc>
        <w:tc>
          <w:tcPr>
            <w:tcW w:w="3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BF4CFC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企业</w:t>
            </w:r>
          </w:p>
        </w:tc>
        <w:tc>
          <w:tcPr>
            <w:tcW w:w="5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4E895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企业</w:t>
            </w:r>
          </w:p>
        </w:tc>
        <w:tc>
          <w:tcPr>
            <w:tcW w:w="10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62737E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企业管理员</w:t>
            </w:r>
          </w:p>
        </w:tc>
      </w:tr>
      <w:tr w14:paraId="2912A3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84A4B71">
            <w:pPr>
              <w:rPr>
                <w:rFonts w:hint="default" w:ascii="var(--dsw-font-markdown-table)" w:hAnsi="var(--dsw-font-markdown-table)" w:eastAsia="var(--dsw-font-markdown-table)" w:cs="var(--dsw-font-markdown-table)"/>
                <w:sz w:val="24"/>
                <w:szCs w:val="24"/>
                <w:woUserID w:val="1"/>
              </w:rPr>
            </w:pPr>
          </w:p>
        </w:tc>
        <w:tc>
          <w:tcPr>
            <w:tcW w:w="7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9862185">
            <w:pPr>
              <w:rPr>
                <w:rFonts w:hint="default" w:ascii="var(--dsw-font-markdown-table)" w:hAnsi="var(--dsw-font-markdown-table)" w:eastAsia="var(--dsw-font-markdown-table)" w:cs="var(--dsw-font-markdown-table)"/>
                <w:sz w:val="24"/>
                <w:szCs w:val="24"/>
                <w:woUserID w:val="1"/>
              </w:rPr>
            </w:pPr>
          </w:p>
        </w:tc>
        <w:tc>
          <w:tcPr>
            <w:tcW w:w="6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483281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20.7 企业培训管理</w:t>
            </w:r>
          </w:p>
        </w:tc>
        <w:tc>
          <w:tcPr>
            <w:tcW w:w="14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2338A1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培训计划、员工学习进度、在线考试、学时证明</w:t>
            </w:r>
          </w:p>
        </w:tc>
        <w:tc>
          <w:tcPr>
            <w:tcW w:w="3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A575C0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企业</w:t>
            </w:r>
          </w:p>
        </w:tc>
        <w:tc>
          <w:tcPr>
            <w:tcW w:w="5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659E3A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企业</w:t>
            </w:r>
          </w:p>
        </w:tc>
        <w:tc>
          <w:tcPr>
            <w:tcW w:w="10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7181B8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企业管理员</w:t>
            </w:r>
          </w:p>
        </w:tc>
      </w:tr>
      <w:tr w14:paraId="5ADB1A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30F5F74">
            <w:pPr>
              <w:rPr>
                <w:rFonts w:hint="default" w:ascii="var(--dsw-font-markdown-table)" w:hAnsi="var(--dsw-font-markdown-table)" w:eastAsia="var(--dsw-font-markdown-table)" w:cs="var(--dsw-font-markdown-table)"/>
                <w:sz w:val="24"/>
                <w:szCs w:val="24"/>
                <w:woUserID w:val="1"/>
              </w:rPr>
            </w:pPr>
          </w:p>
        </w:tc>
        <w:tc>
          <w:tcPr>
            <w:tcW w:w="7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8E8D519">
            <w:pPr>
              <w:rPr>
                <w:rFonts w:hint="default" w:ascii="var(--dsw-font-markdown-table)" w:hAnsi="var(--dsw-font-markdown-table)" w:eastAsia="var(--dsw-font-markdown-table)" w:cs="var(--dsw-font-markdown-table)"/>
                <w:sz w:val="24"/>
                <w:szCs w:val="24"/>
                <w:woUserID w:val="1"/>
              </w:rPr>
            </w:pPr>
          </w:p>
        </w:tc>
        <w:tc>
          <w:tcPr>
            <w:tcW w:w="6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2519DD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20.8 企业招聘管理</w:t>
            </w:r>
          </w:p>
        </w:tc>
        <w:tc>
          <w:tcPr>
            <w:tcW w:w="14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0ADB2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岗位发布、岗位管理、简历查看、面试邀约</w:t>
            </w:r>
          </w:p>
        </w:tc>
        <w:tc>
          <w:tcPr>
            <w:tcW w:w="3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FD6E26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企业</w:t>
            </w:r>
          </w:p>
        </w:tc>
        <w:tc>
          <w:tcPr>
            <w:tcW w:w="5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CBC730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企业</w:t>
            </w:r>
          </w:p>
        </w:tc>
        <w:tc>
          <w:tcPr>
            <w:tcW w:w="10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852065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企业管理员</w:t>
            </w:r>
          </w:p>
        </w:tc>
      </w:tr>
      <w:tr w14:paraId="659077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263FC8A">
            <w:pPr>
              <w:rPr>
                <w:rFonts w:hint="default" w:ascii="var(--dsw-font-markdown-table)" w:hAnsi="var(--dsw-font-markdown-table)" w:eastAsia="var(--dsw-font-markdown-table)" w:cs="var(--dsw-font-markdown-table)"/>
                <w:sz w:val="24"/>
                <w:szCs w:val="24"/>
                <w:woUserID w:val="1"/>
              </w:rPr>
            </w:pPr>
          </w:p>
        </w:tc>
        <w:tc>
          <w:tcPr>
            <w:tcW w:w="7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5FF814E">
            <w:pPr>
              <w:rPr>
                <w:rFonts w:hint="default" w:ascii="var(--dsw-font-markdown-table)" w:hAnsi="var(--dsw-font-markdown-table)" w:eastAsia="var(--dsw-font-markdown-table)" w:cs="var(--dsw-font-markdown-table)"/>
                <w:sz w:val="24"/>
                <w:szCs w:val="24"/>
                <w:woUserID w:val="1"/>
              </w:rPr>
            </w:pPr>
          </w:p>
        </w:tc>
        <w:tc>
          <w:tcPr>
            <w:tcW w:w="6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AADB12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20.9 企业财务管理</w:t>
            </w:r>
          </w:p>
        </w:tc>
        <w:tc>
          <w:tcPr>
            <w:tcW w:w="14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81916E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物联卡套餐费账单、自动扣款设置、缴费记录</w:t>
            </w:r>
          </w:p>
        </w:tc>
        <w:tc>
          <w:tcPr>
            <w:tcW w:w="3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7B56F2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企业</w:t>
            </w:r>
          </w:p>
        </w:tc>
        <w:tc>
          <w:tcPr>
            <w:tcW w:w="5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F563F0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企业</w:t>
            </w:r>
          </w:p>
        </w:tc>
        <w:tc>
          <w:tcPr>
            <w:tcW w:w="10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2440F4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企业管理员</w:t>
            </w:r>
          </w:p>
        </w:tc>
      </w:tr>
      <w:tr w14:paraId="2FFF99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8550F33">
            <w:pPr>
              <w:rPr>
                <w:rFonts w:hint="default" w:ascii="var(--dsw-font-markdown-table)" w:hAnsi="var(--dsw-font-markdown-table)" w:eastAsia="var(--dsw-font-markdown-table)" w:cs="var(--dsw-font-markdown-table)"/>
                <w:sz w:val="24"/>
                <w:szCs w:val="24"/>
                <w:woUserID w:val="1"/>
              </w:rPr>
            </w:pPr>
          </w:p>
        </w:tc>
        <w:tc>
          <w:tcPr>
            <w:tcW w:w="7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799DF0">
            <w:pPr>
              <w:rPr>
                <w:rFonts w:hint="default" w:ascii="var(--dsw-font-markdown-table)" w:hAnsi="var(--dsw-font-markdown-table)" w:eastAsia="var(--dsw-font-markdown-table)" w:cs="var(--dsw-font-markdown-table)"/>
                <w:sz w:val="24"/>
                <w:szCs w:val="24"/>
                <w:woUserID w:val="1"/>
              </w:rPr>
            </w:pPr>
          </w:p>
        </w:tc>
        <w:tc>
          <w:tcPr>
            <w:tcW w:w="6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9A815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20.10 企业信用报告</w:t>
            </w:r>
          </w:p>
        </w:tc>
        <w:tc>
          <w:tcPr>
            <w:tcW w:w="14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546F8D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查看本企业信用评分、风险评级、整改建议</w:t>
            </w:r>
          </w:p>
        </w:tc>
        <w:tc>
          <w:tcPr>
            <w:tcW w:w="3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2E801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企业</w:t>
            </w:r>
          </w:p>
        </w:tc>
        <w:tc>
          <w:tcPr>
            <w:tcW w:w="5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012810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企业</w:t>
            </w:r>
          </w:p>
        </w:tc>
        <w:tc>
          <w:tcPr>
            <w:tcW w:w="10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5EB8E2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企业管理员</w:t>
            </w:r>
          </w:p>
        </w:tc>
      </w:tr>
      <w:tr w14:paraId="4F2F25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DEB015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b/>
                <w:bCs/>
                <w:kern w:val="0"/>
                <w:sz w:val="24"/>
                <w:szCs w:val="24"/>
                <w:lang w:val="en-US" w:eastAsia="zh-CN" w:bidi="ar"/>
                <w:woUserID w:val="1"/>
              </w:rPr>
              <w:t>21</w:t>
            </w:r>
          </w:p>
        </w:tc>
        <w:tc>
          <w:tcPr>
            <w:tcW w:w="7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FB3165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b/>
                <w:bCs/>
                <w:kern w:val="0"/>
                <w:sz w:val="24"/>
                <w:szCs w:val="24"/>
                <w:lang w:val="en-US" w:eastAsia="zh-CN" w:bidi="ar"/>
                <w:woUserID w:val="1"/>
              </w:rPr>
              <w:t>便民服务</w:t>
            </w:r>
          </w:p>
        </w:tc>
        <w:tc>
          <w:tcPr>
            <w:tcW w:w="6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6AC893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21.1 暖新地图</w:t>
            </w:r>
          </w:p>
        </w:tc>
        <w:tc>
          <w:tcPr>
            <w:tcW w:w="14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E1BCBF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驿站/维修点/换电柜/AED地图导航、服务点评价</w:t>
            </w:r>
          </w:p>
        </w:tc>
        <w:tc>
          <w:tcPr>
            <w:tcW w:w="3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BB70D9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共性</w:t>
            </w:r>
          </w:p>
        </w:tc>
        <w:tc>
          <w:tcPr>
            <w:tcW w:w="5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738760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省/市/县</w:t>
            </w:r>
          </w:p>
        </w:tc>
        <w:tc>
          <w:tcPr>
            <w:tcW w:w="10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D19EA2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从业人员</w:t>
            </w:r>
          </w:p>
        </w:tc>
      </w:tr>
      <w:tr w14:paraId="0DEE23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07D2A8D">
            <w:pPr>
              <w:rPr>
                <w:rFonts w:hint="default" w:ascii="var(--dsw-font-markdown-table)" w:hAnsi="var(--dsw-font-markdown-table)" w:eastAsia="var(--dsw-font-markdown-table)" w:cs="var(--dsw-font-markdown-table)"/>
                <w:sz w:val="24"/>
                <w:szCs w:val="24"/>
                <w:woUserID w:val="1"/>
              </w:rPr>
            </w:pPr>
          </w:p>
        </w:tc>
        <w:tc>
          <w:tcPr>
            <w:tcW w:w="7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E27B677">
            <w:pPr>
              <w:rPr>
                <w:rFonts w:hint="default" w:ascii="var(--dsw-font-markdown-table)" w:hAnsi="var(--dsw-font-markdown-table)" w:eastAsia="var(--dsw-font-markdown-table)" w:cs="var(--dsw-font-markdown-table)"/>
                <w:sz w:val="24"/>
                <w:szCs w:val="24"/>
                <w:woUserID w:val="1"/>
              </w:rPr>
            </w:pPr>
          </w:p>
        </w:tc>
        <w:tc>
          <w:tcPr>
            <w:tcW w:w="6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BAFF32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21.2 培训课程</w:t>
            </w:r>
          </w:p>
        </w:tc>
        <w:tc>
          <w:tcPr>
            <w:tcW w:w="14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CA97EE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安全培训/技能培训视频课程、学习记录、在线考试</w:t>
            </w:r>
          </w:p>
        </w:tc>
        <w:tc>
          <w:tcPr>
            <w:tcW w:w="3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B553D8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共性</w:t>
            </w:r>
          </w:p>
        </w:tc>
        <w:tc>
          <w:tcPr>
            <w:tcW w:w="5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18098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省/市/县</w:t>
            </w:r>
          </w:p>
        </w:tc>
        <w:tc>
          <w:tcPr>
            <w:tcW w:w="10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CC0BD8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从业人员</w:t>
            </w:r>
          </w:p>
        </w:tc>
      </w:tr>
      <w:tr w14:paraId="0B5079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98DD2DD">
            <w:pPr>
              <w:rPr>
                <w:rFonts w:hint="default" w:ascii="var(--dsw-font-markdown-table)" w:hAnsi="var(--dsw-font-markdown-table)" w:eastAsia="var(--dsw-font-markdown-table)" w:cs="var(--dsw-font-markdown-table)"/>
                <w:sz w:val="24"/>
                <w:szCs w:val="24"/>
                <w:woUserID w:val="1"/>
              </w:rPr>
            </w:pPr>
          </w:p>
        </w:tc>
        <w:tc>
          <w:tcPr>
            <w:tcW w:w="7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F0FD74">
            <w:pPr>
              <w:rPr>
                <w:rFonts w:hint="default" w:ascii="var(--dsw-font-markdown-table)" w:hAnsi="var(--dsw-font-markdown-table)" w:eastAsia="var(--dsw-font-markdown-table)" w:cs="var(--dsw-font-markdown-table)"/>
                <w:sz w:val="24"/>
                <w:szCs w:val="24"/>
                <w:woUserID w:val="1"/>
              </w:rPr>
            </w:pPr>
          </w:p>
        </w:tc>
        <w:tc>
          <w:tcPr>
            <w:tcW w:w="6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E0D686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21.3 法规库</w:t>
            </w:r>
          </w:p>
        </w:tc>
        <w:tc>
          <w:tcPr>
            <w:tcW w:w="14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F57FC9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劳动法、工伤保险条例、劳务派遣规定等</w:t>
            </w:r>
          </w:p>
        </w:tc>
        <w:tc>
          <w:tcPr>
            <w:tcW w:w="3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0EBA4F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共性</w:t>
            </w:r>
          </w:p>
        </w:tc>
        <w:tc>
          <w:tcPr>
            <w:tcW w:w="5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FAF9C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省/市/县</w:t>
            </w:r>
          </w:p>
        </w:tc>
        <w:tc>
          <w:tcPr>
            <w:tcW w:w="10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E28855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从业人员、工会</w:t>
            </w:r>
          </w:p>
        </w:tc>
      </w:tr>
      <w:tr w14:paraId="135AAF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5719CE7">
            <w:pPr>
              <w:rPr>
                <w:rFonts w:hint="default" w:ascii="var(--dsw-font-markdown-table)" w:hAnsi="var(--dsw-font-markdown-table)" w:eastAsia="var(--dsw-font-markdown-table)" w:cs="var(--dsw-font-markdown-table)"/>
                <w:sz w:val="24"/>
                <w:szCs w:val="24"/>
                <w:woUserID w:val="1"/>
              </w:rPr>
            </w:pPr>
          </w:p>
        </w:tc>
        <w:tc>
          <w:tcPr>
            <w:tcW w:w="7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E89926B">
            <w:pPr>
              <w:rPr>
                <w:rFonts w:hint="default" w:ascii="var(--dsw-font-markdown-table)" w:hAnsi="var(--dsw-font-markdown-table)" w:eastAsia="var(--dsw-font-markdown-table)" w:cs="var(--dsw-font-markdown-table)"/>
                <w:sz w:val="24"/>
                <w:szCs w:val="24"/>
                <w:woUserID w:val="1"/>
              </w:rPr>
            </w:pPr>
          </w:p>
        </w:tc>
        <w:tc>
          <w:tcPr>
            <w:tcW w:w="6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9CD7A0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21.4 互助圈</w:t>
            </w:r>
          </w:p>
        </w:tc>
        <w:tc>
          <w:tcPr>
            <w:tcW w:w="14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73A4E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问答社区、经验分享、随手拍、积分商城</w:t>
            </w:r>
          </w:p>
        </w:tc>
        <w:tc>
          <w:tcPr>
            <w:tcW w:w="3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0231C9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共性</w:t>
            </w:r>
          </w:p>
        </w:tc>
        <w:tc>
          <w:tcPr>
            <w:tcW w:w="5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30EDE4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省/市/县</w:t>
            </w:r>
          </w:p>
        </w:tc>
        <w:tc>
          <w:tcPr>
            <w:tcW w:w="10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ABF3AC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从业人员</w:t>
            </w:r>
          </w:p>
        </w:tc>
      </w:tr>
      <w:tr w14:paraId="1456DE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140ACDA">
            <w:pPr>
              <w:rPr>
                <w:rFonts w:hint="default" w:ascii="var(--dsw-font-markdown-table)" w:hAnsi="var(--dsw-font-markdown-table)" w:eastAsia="var(--dsw-font-markdown-table)" w:cs="var(--dsw-font-markdown-table)"/>
                <w:sz w:val="24"/>
                <w:szCs w:val="24"/>
                <w:woUserID w:val="1"/>
              </w:rPr>
            </w:pPr>
          </w:p>
        </w:tc>
        <w:tc>
          <w:tcPr>
            <w:tcW w:w="7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67AD3F7">
            <w:pPr>
              <w:rPr>
                <w:rFonts w:hint="default" w:ascii="var(--dsw-font-markdown-table)" w:hAnsi="var(--dsw-font-markdown-table)" w:eastAsia="var(--dsw-font-markdown-table)" w:cs="var(--dsw-font-markdown-table)"/>
                <w:sz w:val="24"/>
                <w:szCs w:val="24"/>
                <w:woUserID w:val="1"/>
              </w:rPr>
            </w:pPr>
          </w:p>
        </w:tc>
        <w:tc>
          <w:tcPr>
            <w:tcW w:w="6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7F5B86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21.5 招聘用工市场</w:t>
            </w:r>
          </w:p>
        </w:tc>
        <w:tc>
          <w:tcPr>
            <w:tcW w:w="14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25CD39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岗位搜索、岗位列表、岗位详情、投递简历、附近岗位地图</w:t>
            </w:r>
          </w:p>
        </w:tc>
        <w:tc>
          <w:tcPr>
            <w:tcW w:w="3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E736D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共性</w:t>
            </w:r>
          </w:p>
        </w:tc>
        <w:tc>
          <w:tcPr>
            <w:tcW w:w="5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E63213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省/市/县</w:t>
            </w:r>
          </w:p>
        </w:tc>
        <w:tc>
          <w:tcPr>
            <w:tcW w:w="10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5B2ACF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从业人员</w:t>
            </w:r>
          </w:p>
        </w:tc>
      </w:tr>
      <w:tr w14:paraId="1C8CF9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05096F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b/>
                <w:bCs/>
                <w:kern w:val="0"/>
                <w:sz w:val="24"/>
                <w:szCs w:val="24"/>
                <w:lang w:val="en-US" w:eastAsia="zh-CN" w:bidi="ar"/>
                <w:woUserID w:val="1"/>
              </w:rPr>
              <w:t>22</w:t>
            </w:r>
          </w:p>
        </w:tc>
        <w:tc>
          <w:tcPr>
            <w:tcW w:w="7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AEE1A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b/>
                <w:bCs/>
                <w:kern w:val="0"/>
                <w:sz w:val="24"/>
                <w:szCs w:val="24"/>
                <w:lang w:val="en-US" w:eastAsia="zh-CN" w:bidi="ar"/>
                <w:woUserID w:val="1"/>
              </w:rPr>
              <w:t>新业态监管</w:t>
            </w:r>
          </w:p>
        </w:tc>
        <w:tc>
          <w:tcPr>
            <w:tcW w:w="6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6BD914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22.1 新业态人员库</w:t>
            </w:r>
          </w:p>
        </w:tc>
        <w:tc>
          <w:tcPr>
            <w:tcW w:w="14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E91B2F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人员基本信息、平台企业、从业类型、职业伤害参保状态、职业伤害事件记录、培训记录</w:t>
            </w:r>
          </w:p>
        </w:tc>
        <w:tc>
          <w:tcPr>
            <w:tcW w:w="3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3B58AA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新业态</w:t>
            </w:r>
          </w:p>
        </w:tc>
        <w:tc>
          <w:tcPr>
            <w:tcW w:w="5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5D6862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省/市/县/企业</w:t>
            </w:r>
          </w:p>
        </w:tc>
        <w:tc>
          <w:tcPr>
            <w:tcW w:w="10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BE56C6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人社监管员、平台管理员</w:t>
            </w:r>
          </w:p>
        </w:tc>
      </w:tr>
      <w:tr w14:paraId="05C74E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23279C1">
            <w:pPr>
              <w:rPr>
                <w:rFonts w:hint="default" w:ascii="var(--dsw-font-markdown-table)" w:hAnsi="var(--dsw-font-markdown-table)" w:eastAsia="var(--dsw-font-markdown-table)" w:cs="var(--dsw-font-markdown-table)"/>
                <w:sz w:val="24"/>
                <w:szCs w:val="24"/>
                <w:woUserID w:val="1"/>
              </w:rPr>
            </w:pPr>
          </w:p>
        </w:tc>
        <w:tc>
          <w:tcPr>
            <w:tcW w:w="7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7A2D887">
            <w:pPr>
              <w:rPr>
                <w:rFonts w:hint="default" w:ascii="var(--dsw-font-markdown-table)" w:hAnsi="var(--dsw-font-markdown-table)" w:eastAsia="var(--dsw-font-markdown-table)" w:cs="var(--dsw-font-markdown-table)"/>
                <w:sz w:val="24"/>
                <w:szCs w:val="24"/>
                <w:woUserID w:val="1"/>
              </w:rPr>
            </w:pPr>
          </w:p>
        </w:tc>
        <w:tc>
          <w:tcPr>
            <w:tcW w:w="6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74222D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22.2 平台企业管理</w:t>
            </w:r>
          </w:p>
        </w:tc>
        <w:tc>
          <w:tcPr>
            <w:tcW w:w="14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18185E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平台企业信息、从业人员规模、参保率、事故发生率、投诉处理率、信用评分</w:t>
            </w:r>
          </w:p>
        </w:tc>
        <w:tc>
          <w:tcPr>
            <w:tcW w:w="3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DD79C9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新业态</w:t>
            </w:r>
          </w:p>
        </w:tc>
        <w:tc>
          <w:tcPr>
            <w:tcW w:w="5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11AEBA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省/市/县/企业</w:t>
            </w:r>
          </w:p>
        </w:tc>
        <w:tc>
          <w:tcPr>
            <w:tcW w:w="10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62D500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人社监管员、平台管理员</w:t>
            </w:r>
          </w:p>
        </w:tc>
      </w:tr>
      <w:tr w14:paraId="5DA4AB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C488B45">
            <w:pPr>
              <w:rPr>
                <w:rFonts w:hint="default" w:ascii="var(--dsw-font-markdown-table)" w:hAnsi="var(--dsw-font-markdown-table)" w:eastAsia="var(--dsw-font-markdown-table)" w:cs="var(--dsw-font-markdown-table)"/>
                <w:sz w:val="24"/>
                <w:szCs w:val="24"/>
                <w:woUserID w:val="1"/>
              </w:rPr>
            </w:pPr>
          </w:p>
        </w:tc>
        <w:tc>
          <w:tcPr>
            <w:tcW w:w="7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80D5F48">
            <w:pPr>
              <w:rPr>
                <w:rFonts w:hint="default" w:ascii="var(--dsw-font-markdown-table)" w:hAnsi="var(--dsw-font-markdown-table)" w:eastAsia="var(--dsw-font-markdown-table)" w:cs="var(--dsw-font-markdown-table)"/>
                <w:sz w:val="24"/>
                <w:szCs w:val="24"/>
                <w:woUserID w:val="1"/>
              </w:rPr>
            </w:pPr>
          </w:p>
        </w:tc>
        <w:tc>
          <w:tcPr>
            <w:tcW w:w="6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F5E252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22.3 职业伤害监测</w:t>
            </w:r>
          </w:p>
        </w:tc>
        <w:tc>
          <w:tcPr>
            <w:tcW w:w="14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22B85C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职业伤害发生数、伤害类型、处理状态、赔付金额、参保率统计</w:t>
            </w:r>
          </w:p>
        </w:tc>
        <w:tc>
          <w:tcPr>
            <w:tcW w:w="3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E8B4C8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新业态</w:t>
            </w:r>
          </w:p>
        </w:tc>
        <w:tc>
          <w:tcPr>
            <w:tcW w:w="5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6B8AB1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省/市/县</w:t>
            </w:r>
          </w:p>
        </w:tc>
        <w:tc>
          <w:tcPr>
            <w:tcW w:w="10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7ECE22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人社监管员、平台管理员</w:t>
            </w:r>
          </w:p>
        </w:tc>
      </w:tr>
      <w:tr w14:paraId="2D1A24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759D216">
            <w:pPr>
              <w:rPr>
                <w:rFonts w:hint="default" w:ascii="var(--dsw-font-markdown-table)" w:hAnsi="var(--dsw-font-markdown-table)" w:eastAsia="var(--dsw-font-markdown-table)" w:cs="var(--dsw-font-markdown-table)"/>
                <w:sz w:val="24"/>
                <w:szCs w:val="24"/>
                <w:woUserID w:val="1"/>
              </w:rPr>
            </w:pPr>
          </w:p>
        </w:tc>
        <w:tc>
          <w:tcPr>
            <w:tcW w:w="7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143025E">
            <w:pPr>
              <w:rPr>
                <w:rFonts w:hint="default" w:ascii="var(--dsw-font-markdown-table)" w:hAnsi="var(--dsw-font-markdown-table)" w:eastAsia="var(--dsw-font-markdown-table)" w:cs="var(--dsw-font-markdown-table)"/>
                <w:sz w:val="24"/>
                <w:szCs w:val="24"/>
                <w:woUserID w:val="1"/>
              </w:rPr>
            </w:pPr>
          </w:p>
        </w:tc>
        <w:tc>
          <w:tcPr>
            <w:tcW w:w="6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7EAC4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22.4 新业态培训管理</w:t>
            </w:r>
          </w:p>
        </w:tc>
        <w:tc>
          <w:tcPr>
            <w:tcW w:w="14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788F73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交通安全培训、急救培训、学时记录、考试结果</w:t>
            </w:r>
          </w:p>
        </w:tc>
        <w:tc>
          <w:tcPr>
            <w:tcW w:w="3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F2E15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新业态</w:t>
            </w:r>
          </w:p>
        </w:tc>
        <w:tc>
          <w:tcPr>
            <w:tcW w:w="5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573C44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省/市/县/企业</w:t>
            </w:r>
          </w:p>
        </w:tc>
        <w:tc>
          <w:tcPr>
            <w:tcW w:w="10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5B31EC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人社监管员、平台管理员</w:t>
            </w:r>
          </w:p>
        </w:tc>
      </w:tr>
      <w:tr w14:paraId="2352EE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CEF968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b/>
                <w:bCs/>
                <w:kern w:val="0"/>
                <w:sz w:val="24"/>
                <w:szCs w:val="24"/>
                <w:lang w:val="en-US" w:eastAsia="zh-CN" w:bidi="ar"/>
                <w:woUserID w:val="1"/>
              </w:rPr>
              <w:t>23</w:t>
            </w:r>
          </w:p>
        </w:tc>
        <w:tc>
          <w:tcPr>
            <w:tcW w:w="7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7B70B9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b/>
                <w:bCs/>
                <w:kern w:val="0"/>
                <w:sz w:val="24"/>
                <w:szCs w:val="24"/>
                <w:lang w:val="en-US" w:eastAsia="zh-CN" w:bidi="ar"/>
                <w:woUserID w:val="1"/>
              </w:rPr>
              <w:t>职业病监管</w:t>
            </w:r>
          </w:p>
        </w:tc>
        <w:tc>
          <w:tcPr>
            <w:tcW w:w="6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E46801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23.1 职业病监测</w:t>
            </w:r>
          </w:p>
        </w:tc>
        <w:tc>
          <w:tcPr>
            <w:tcW w:w="14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A8ACFD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职业病种类（尘肺、噪声聋等）、发病人数、涉及行业/企业/岗位、职业健康检查率</w:t>
            </w:r>
          </w:p>
        </w:tc>
        <w:tc>
          <w:tcPr>
            <w:tcW w:w="3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773403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共性</w:t>
            </w:r>
          </w:p>
        </w:tc>
        <w:tc>
          <w:tcPr>
            <w:tcW w:w="5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059846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省/市/县</w:t>
            </w:r>
          </w:p>
        </w:tc>
        <w:tc>
          <w:tcPr>
            <w:tcW w:w="10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D6C808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人社监管员、平台管理员</w:t>
            </w:r>
          </w:p>
        </w:tc>
      </w:tr>
      <w:tr w14:paraId="7DCAC9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5FEC506">
            <w:pPr>
              <w:rPr>
                <w:rFonts w:hint="default" w:ascii="var(--dsw-font-markdown-table)" w:hAnsi="var(--dsw-font-markdown-table)" w:eastAsia="var(--dsw-font-markdown-table)" w:cs="var(--dsw-font-markdown-table)"/>
                <w:sz w:val="24"/>
                <w:szCs w:val="24"/>
                <w:woUserID w:val="1"/>
              </w:rPr>
            </w:pPr>
          </w:p>
        </w:tc>
        <w:tc>
          <w:tcPr>
            <w:tcW w:w="7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D73C8B">
            <w:pPr>
              <w:rPr>
                <w:rFonts w:hint="default" w:ascii="var(--dsw-font-markdown-table)" w:hAnsi="var(--dsw-font-markdown-table)" w:eastAsia="var(--dsw-font-markdown-table)" w:cs="var(--dsw-font-markdown-table)"/>
                <w:sz w:val="24"/>
                <w:szCs w:val="24"/>
                <w:woUserID w:val="1"/>
              </w:rPr>
            </w:pPr>
          </w:p>
        </w:tc>
        <w:tc>
          <w:tcPr>
            <w:tcW w:w="6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D866D4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23.2 职业病预防项目</w:t>
            </w:r>
          </w:p>
        </w:tc>
        <w:tc>
          <w:tcPr>
            <w:tcW w:w="14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CFE8A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职业病专项预防项目申报、实施、验收、评估</w:t>
            </w:r>
          </w:p>
        </w:tc>
        <w:tc>
          <w:tcPr>
            <w:tcW w:w="3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587C5F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共性</w:t>
            </w:r>
          </w:p>
        </w:tc>
        <w:tc>
          <w:tcPr>
            <w:tcW w:w="5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17F15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省/市/县</w:t>
            </w:r>
          </w:p>
        </w:tc>
        <w:tc>
          <w:tcPr>
            <w:tcW w:w="10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F284C7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人社监管员、平台管理员</w:t>
            </w:r>
          </w:p>
        </w:tc>
      </w:tr>
      <w:tr w14:paraId="7466B0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A1B291D">
            <w:pPr>
              <w:rPr>
                <w:rFonts w:hint="default" w:ascii="var(--dsw-font-markdown-table)" w:hAnsi="var(--dsw-font-markdown-table)" w:eastAsia="var(--dsw-font-markdown-table)" w:cs="var(--dsw-font-markdown-table)"/>
                <w:sz w:val="24"/>
                <w:szCs w:val="24"/>
                <w:woUserID w:val="1"/>
              </w:rPr>
            </w:pPr>
          </w:p>
        </w:tc>
        <w:tc>
          <w:tcPr>
            <w:tcW w:w="7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F69EB63">
            <w:pPr>
              <w:rPr>
                <w:rFonts w:hint="default" w:ascii="var(--dsw-font-markdown-table)" w:hAnsi="var(--dsw-font-markdown-table)" w:eastAsia="var(--dsw-font-markdown-table)" w:cs="var(--dsw-font-markdown-table)"/>
                <w:sz w:val="24"/>
                <w:szCs w:val="24"/>
                <w:woUserID w:val="1"/>
              </w:rPr>
            </w:pPr>
          </w:p>
        </w:tc>
        <w:tc>
          <w:tcPr>
            <w:tcW w:w="6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00CCD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23.3 职业健康档案</w:t>
            </w:r>
          </w:p>
        </w:tc>
        <w:tc>
          <w:tcPr>
            <w:tcW w:w="14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DA0FD9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从业人员职业健康体检记录、异常标记、复查提醒</w:t>
            </w:r>
          </w:p>
        </w:tc>
        <w:tc>
          <w:tcPr>
            <w:tcW w:w="3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3ADDAE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共性</w:t>
            </w:r>
          </w:p>
        </w:tc>
        <w:tc>
          <w:tcPr>
            <w:tcW w:w="5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049BB5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省/市/县/企业</w:t>
            </w:r>
          </w:p>
        </w:tc>
        <w:tc>
          <w:tcPr>
            <w:tcW w:w="10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95833A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人社监管员、企业管理员</w:t>
            </w:r>
          </w:p>
        </w:tc>
      </w:tr>
    </w:tbl>
    <w:p w14:paraId="2B5EB0B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/>
        <w:ind w:left="0" w:right="0" w:firstLine="480" w:firstLineChars="200"/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woUserID w:val="1"/>
        </w:rPr>
      </w:pPr>
      <w:r>
        <w:rPr>
          <w:sz w:val="24"/>
          <w:szCs w:val="24"/>
          <w:woUserID w:val="1"/>
        </w:rPr>
        <w:pict>
          <v:rect id="_x0000_i1026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D5B7F1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/>
        <w:ind w:left="0" w:right="0" w:firstLine="640" w:firstLineChars="200"/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hd w:val="clear" w:fill="FFFFFF"/>
          <w:woUserID w:val="1"/>
        </w:rPr>
        <w:t>二、从业人员端小程序功能模块</w:t>
      </w:r>
    </w:p>
    <w:tbl>
      <w:tblPr>
        <w:tblStyle w:val="14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53"/>
        <w:gridCol w:w="1795"/>
        <w:gridCol w:w="4317"/>
        <w:gridCol w:w="841"/>
        <w:gridCol w:w="1085"/>
      </w:tblGrid>
      <w:tr w14:paraId="63DA52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9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6CC987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-h" w:hAnsi="var(--dsw-font-markdown-table-h" w:eastAsia="var(--dsw-font-markdown-table-h" w:cs="var(--dsw-font-markdown-table-h"/>
                <w:b/>
                <w:bCs/>
                <w:woUserID w:val="1"/>
              </w:rPr>
            </w:pPr>
            <w:r>
              <w:rPr>
                <w:rFonts w:hint="default" w:ascii="var(--dsw-font-markdown-table-h" w:hAnsi="var(--dsw-font-markdown-table-h" w:eastAsia="var(--dsw-font-markdown-table-h" w:cs="var(--dsw-font-markdown-table-h"/>
                <w:b/>
                <w:bCs/>
                <w:kern w:val="0"/>
                <w:sz w:val="24"/>
                <w:szCs w:val="24"/>
                <w:lang w:val="en-US" w:eastAsia="zh-CN" w:bidi="ar"/>
                <w:woUserID w:val="1"/>
              </w:rPr>
              <w:t>一级模块</w:t>
            </w: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BE026E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-h" w:hAnsi="var(--dsw-font-markdown-table-h" w:eastAsia="var(--dsw-font-markdown-table-h" w:cs="var(--dsw-font-markdown-table-h"/>
                <w:b/>
                <w:bCs/>
                <w:woUserID w:val="1"/>
              </w:rPr>
            </w:pPr>
            <w:r>
              <w:rPr>
                <w:rFonts w:hint="default" w:ascii="var(--dsw-font-markdown-table-h" w:hAnsi="var(--dsw-font-markdown-table-h" w:eastAsia="var(--dsw-font-markdown-table-h" w:cs="var(--dsw-font-markdown-table-h"/>
                <w:b/>
                <w:bCs/>
                <w:kern w:val="0"/>
                <w:sz w:val="24"/>
                <w:szCs w:val="24"/>
                <w:lang w:val="en-US" w:eastAsia="zh-CN" w:bidi="ar"/>
                <w:woUserID w:val="1"/>
              </w:rPr>
              <w:t>二级模块</w:t>
            </w:r>
          </w:p>
        </w:tc>
        <w:tc>
          <w:tcPr>
            <w:tcW w:w="21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50A40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-h" w:hAnsi="var(--dsw-font-markdown-table-h" w:eastAsia="var(--dsw-font-markdown-table-h" w:cs="var(--dsw-font-markdown-table-h"/>
                <w:b/>
                <w:bCs/>
                <w:woUserID w:val="1"/>
              </w:rPr>
            </w:pPr>
            <w:r>
              <w:rPr>
                <w:rFonts w:hint="default" w:ascii="var(--dsw-font-markdown-table-h" w:hAnsi="var(--dsw-font-markdown-table-h" w:eastAsia="var(--dsw-font-markdown-table-h" w:cs="var(--dsw-font-markdown-table-h"/>
                <w:b/>
                <w:bCs/>
                <w:kern w:val="0"/>
                <w:sz w:val="24"/>
                <w:szCs w:val="24"/>
                <w:lang w:val="en-US" w:eastAsia="zh-CN" w:bidi="ar"/>
                <w:woUserID w:val="1"/>
              </w:rPr>
              <w:t>三级模块</w:t>
            </w:r>
          </w:p>
        </w:tc>
        <w:tc>
          <w:tcPr>
            <w:tcW w:w="4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7E7110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-h" w:hAnsi="var(--dsw-font-markdown-table-h" w:eastAsia="var(--dsw-font-markdown-table-h" w:cs="var(--dsw-font-markdown-table-h"/>
                <w:b/>
                <w:bCs/>
                <w:woUserID w:val="1"/>
              </w:rPr>
            </w:pPr>
            <w:r>
              <w:rPr>
                <w:rFonts w:hint="default" w:ascii="var(--dsw-font-markdown-table-h" w:hAnsi="var(--dsw-font-markdown-table-h" w:eastAsia="var(--dsw-font-markdown-table-h" w:cs="var(--dsw-font-markdown-table-h"/>
                <w:b/>
                <w:bCs/>
                <w:kern w:val="0"/>
                <w:sz w:val="24"/>
                <w:szCs w:val="24"/>
                <w:lang w:val="en-US" w:eastAsia="zh-CN" w:bidi="ar"/>
                <w:woUserID w:val="1"/>
              </w:rPr>
              <w:t>归属</w:t>
            </w:r>
          </w:p>
        </w:tc>
        <w:tc>
          <w:tcPr>
            <w:tcW w:w="54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CD0881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-h" w:hAnsi="var(--dsw-font-markdown-table-h" w:eastAsia="var(--dsw-font-markdown-table-h" w:cs="var(--dsw-font-markdown-table-h"/>
                <w:b/>
                <w:bCs/>
                <w:woUserID w:val="1"/>
              </w:rPr>
            </w:pPr>
            <w:r>
              <w:rPr>
                <w:rFonts w:hint="default" w:ascii="var(--dsw-font-markdown-table-h" w:hAnsi="var(--dsw-font-markdown-table-h" w:eastAsia="var(--dsw-font-markdown-table-h" w:cs="var(--dsw-font-markdown-table-h"/>
                <w:b/>
                <w:bCs/>
                <w:kern w:val="0"/>
                <w:sz w:val="24"/>
                <w:szCs w:val="24"/>
                <w:lang w:val="en-US" w:eastAsia="zh-CN" w:bidi="ar"/>
                <w:woUserID w:val="1"/>
              </w:rPr>
              <w:t>四级权限</w:t>
            </w:r>
          </w:p>
        </w:tc>
      </w:tr>
      <w:tr w14:paraId="052F1B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C45589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b/>
                <w:bCs/>
                <w:kern w:val="0"/>
                <w:sz w:val="24"/>
                <w:szCs w:val="24"/>
                <w:lang w:val="en-US" w:eastAsia="zh-CN" w:bidi="ar"/>
                <w:woUserID w:val="1"/>
              </w:rPr>
              <w:t>首页</w:t>
            </w: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BE326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1.1 个人卡片</w:t>
            </w:r>
          </w:p>
        </w:tc>
        <w:tc>
          <w:tcPr>
            <w:tcW w:w="21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0DC04A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姓名（脱敏）、工种、工伤状态、电子工牌二维码</w:t>
            </w:r>
          </w:p>
        </w:tc>
        <w:tc>
          <w:tcPr>
            <w:tcW w:w="4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4194FB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共性</w:t>
            </w:r>
          </w:p>
        </w:tc>
        <w:tc>
          <w:tcPr>
            <w:tcW w:w="54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ADAB54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本人</w:t>
            </w:r>
          </w:p>
        </w:tc>
      </w:tr>
      <w:tr w14:paraId="3EFB18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C4A881A">
            <w:pPr>
              <w:rPr>
                <w:rFonts w:hint="default" w:ascii="var(--dsw-font-markdown-table)" w:hAnsi="var(--dsw-font-markdown-table)" w:eastAsia="var(--dsw-font-markdown-table)" w:cs="var(--dsw-font-markdown-table)"/>
                <w:sz w:val="24"/>
                <w:szCs w:val="24"/>
                <w:woUserID w:val="1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4860D1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1.2 快捷入口</w:t>
            </w:r>
          </w:p>
        </w:tc>
        <w:tc>
          <w:tcPr>
            <w:tcW w:w="21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16C9C6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扫码开机、考勤打卡、工资查询、投诉举报、培训入口、找工作、工会服务</w:t>
            </w:r>
          </w:p>
        </w:tc>
        <w:tc>
          <w:tcPr>
            <w:tcW w:w="4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145B7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共性</w:t>
            </w:r>
          </w:p>
        </w:tc>
        <w:tc>
          <w:tcPr>
            <w:tcW w:w="54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CA16B0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本人</w:t>
            </w:r>
          </w:p>
        </w:tc>
      </w:tr>
      <w:tr w14:paraId="672771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490F797">
            <w:pPr>
              <w:rPr>
                <w:rFonts w:hint="default" w:ascii="var(--dsw-font-markdown-table)" w:hAnsi="var(--dsw-font-markdown-table)" w:eastAsia="var(--dsw-font-markdown-table)" w:cs="var(--dsw-font-markdown-table)"/>
                <w:sz w:val="24"/>
                <w:szCs w:val="24"/>
                <w:woUserID w:val="1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4B5EA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1.3 待办提醒</w:t>
            </w:r>
          </w:p>
        </w:tc>
        <w:tc>
          <w:tcPr>
            <w:tcW w:w="21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03861D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证件到期、培训任务、保险欠费提醒</w:t>
            </w:r>
          </w:p>
        </w:tc>
        <w:tc>
          <w:tcPr>
            <w:tcW w:w="4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7DD522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共性</w:t>
            </w:r>
          </w:p>
        </w:tc>
        <w:tc>
          <w:tcPr>
            <w:tcW w:w="54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E99831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本人</w:t>
            </w:r>
          </w:p>
        </w:tc>
      </w:tr>
      <w:tr w14:paraId="6F5A26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F98FAC9">
            <w:pPr>
              <w:rPr>
                <w:rFonts w:hint="default" w:ascii="var(--dsw-font-markdown-table)" w:hAnsi="var(--dsw-font-markdown-table)" w:eastAsia="var(--dsw-font-markdown-table)" w:cs="var(--dsw-font-markdown-table)"/>
                <w:sz w:val="24"/>
                <w:szCs w:val="24"/>
                <w:woUserID w:val="1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724656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1.4 政策资讯</w:t>
            </w:r>
          </w:p>
        </w:tc>
        <w:tc>
          <w:tcPr>
            <w:tcW w:w="21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83BE0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人社局/应急局/工会通知滚动发布</w:t>
            </w:r>
          </w:p>
        </w:tc>
        <w:tc>
          <w:tcPr>
            <w:tcW w:w="4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B59D6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共性</w:t>
            </w:r>
          </w:p>
        </w:tc>
        <w:tc>
          <w:tcPr>
            <w:tcW w:w="54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61AEA4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全省</w:t>
            </w:r>
          </w:p>
        </w:tc>
      </w:tr>
      <w:tr w14:paraId="1179CF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DA3A98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b/>
                <w:bCs/>
                <w:kern w:val="0"/>
                <w:sz w:val="24"/>
                <w:szCs w:val="24"/>
                <w:lang w:val="en-US" w:eastAsia="zh-CN" w:bidi="ar"/>
                <w:woUserID w:val="1"/>
              </w:rPr>
              <w:t>工作台</w:t>
            </w: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1FAF32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2.1 扫码开机（高危）</w:t>
            </w:r>
          </w:p>
        </w:tc>
        <w:tc>
          <w:tcPr>
            <w:tcW w:w="21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EE18B1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扫描设备二维码、人脸识别、证书/工伤/安责险核验、解锁设备</w:t>
            </w:r>
          </w:p>
        </w:tc>
        <w:tc>
          <w:tcPr>
            <w:tcW w:w="4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FAC2EA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高危</w:t>
            </w:r>
          </w:p>
        </w:tc>
        <w:tc>
          <w:tcPr>
            <w:tcW w:w="54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C36B61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本人</w:t>
            </w:r>
          </w:p>
        </w:tc>
      </w:tr>
      <w:tr w14:paraId="14FEC0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E87073E">
            <w:pPr>
              <w:rPr>
                <w:rFonts w:hint="default" w:ascii="var(--dsw-font-markdown-table)" w:hAnsi="var(--dsw-font-markdown-table)" w:eastAsia="var(--dsw-font-markdown-table)" w:cs="var(--dsw-font-markdown-table)"/>
                <w:sz w:val="24"/>
                <w:szCs w:val="24"/>
                <w:woUserID w:val="1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9FEFEA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2.2 考勤打卡（劳务）</w:t>
            </w:r>
          </w:p>
        </w:tc>
        <w:tc>
          <w:tcPr>
            <w:tcW w:w="21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0311EE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人脸识别签到/签退、GPS定位、打卡记录</w:t>
            </w:r>
          </w:p>
        </w:tc>
        <w:tc>
          <w:tcPr>
            <w:tcW w:w="4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D4016F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劳务</w:t>
            </w:r>
          </w:p>
        </w:tc>
        <w:tc>
          <w:tcPr>
            <w:tcW w:w="54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63374F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本人</w:t>
            </w:r>
          </w:p>
        </w:tc>
      </w:tr>
      <w:tr w14:paraId="737D39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B25CA24">
            <w:pPr>
              <w:rPr>
                <w:rFonts w:hint="default" w:ascii="var(--dsw-font-markdown-table)" w:hAnsi="var(--dsw-font-markdown-table)" w:eastAsia="var(--dsw-font-markdown-table)" w:cs="var(--dsw-font-markdown-table)"/>
                <w:sz w:val="24"/>
                <w:szCs w:val="24"/>
                <w:woUserID w:val="1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296D0E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2.3 外出作业申请</w:t>
            </w:r>
          </w:p>
        </w:tc>
        <w:tc>
          <w:tcPr>
            <w:tcW w:w="21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2DC31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填写作业地点/时间、环境拍照、监护人、企业审批</w:t>
            </w:r>
          </w:p>
        </w:tc>
        <w:tc>
          <w:tcPr>
            <w:tcW w:w="4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8B76E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高危</w:t>
            </w:r>
          </w:p>
        </w:tc>
        <w:tc>
          <w:tcPr>
            <w:tcW w:w="54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32DB2D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本人+企业</w:t>
            </w:r>
          </w:p>
        </w:tc>
      </w:tr>
      <w:tr w14:paraId="3F5F1E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E74ACE7">
            <w:pPr>
              <w:rPr>
                <w:rFonts w:hint="default" w:ascii="var(--dsw-font-markdown-table)" w:hAnsi="var(--dsw-font-markdown-table)" w:eastAsia="var(--dsw-font-markdown-table)" w:cs="var(--dsw-font-markdown-table)"/>
                <w:sz w:val="24"/>
                <w:szCs w:val="24"/>
                <w:woUserID w:val="1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A4685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2.4 考勤查询</w:t>
            </w:r>
          </w:p>
        </w:tc>
        <w:tc>
          <w:tcPr>
            <w:tcW w:w="21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DF9288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考勤日历（月视图）、每日打卡明细</w:t>
            </w:r>
          </w:p>
        </w:tc>
        <w:tc>
          <w:tcPr>
            <w:tcW w:w="4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2EB5D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共性</w:t>
            </w:r>
          </w:p>
        </w:tc>
        <w:tc>
          <w:tcPr>
            <w:tcW w:w="54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1D0C6C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本人</w:t>
            </w:r>
          </w:p>
        </w:tc>
      </w:tr>
      <w:tr w14:paraId="11761E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7E67426">
            <w:pPr>
              <w:rPr>
                <w:rFonts w:hint="default" w:ascii="var(--dsw-font-markdown-table)" w:hAnsi="var(--dsw-font-markdown-table)" w:eastAsia="var(--dsw-font-markdown-table)" w:cs="var(--dsw-font-markdown-table)"/>
                <w:sz w:val="24"/>
                <w:szCs w:val="24"/>
                <w:woUserID w:val="1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C65ED7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2.5 工资查询</w:t>
            </w:r>
          </w:p>
        </w:tc>
        <w:tc>
          <w:tcPr>
            <w:tcW w:w="21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43595B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最近6个月工资列表、工资条详情</w:t>
            </w:r>
          </w:p>
        </w:tc>
        <w:tc>
          <w:tcPr>
            <w:tcW w:w="4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27DFDB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劳务</w:t>
            </w:r>
          </w:p>
        </w:tc>
        <w:tc>
          <w:tcPr>
            <w:tcW w:w="54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3C7B61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本人</w:t>
            </w:r>
          </w:p>
        </w:tc>
      </w:tr>
      <w:tr w14:paraId="236695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7CEDE8E">
            <w:pPr>
              <w:rPr>
                <w:rFonts w:hint="default" w:ascii="var(--dsw-font-markdown-table)" w:hAnsi="var(--dsw-font-markdown-table)" w:eastAsia="var(--dsw-font-markdown-table)" w:cs="var(--dsw-font-markdown-table)"/>
                <w:sz w:val="24"/>
                <w:szCs w:val="24"/>
                <w:woUserID w:val="1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9A4FE5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2.6 社保/工伤查询</w:t>
            </w:r>
          </w:p>
        </w:tc>
        <w:tc>
          <w:tcPr>
            <w:tcW w:w="21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767DA6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参保状态、缴费记录、工伤认定进度</w:t>
            </w:r>
          </w:p>
        </w:tc>
        <w:tc>
          <w:tcPr>
            <w:tcW w:w="4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4F79DD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共性</w:t>
            </w:r>
          </w:p>
        </w:tc>
        <w:tc>
          <w:tcPr>
            <w:tcW w:w="54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D997A7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本人</w:t>
            </w:r>
          </w:p>
        </w:tc>
      </w:tr>
      <w:tr w14:paraId="69301E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B2464C6">
            <w:pPr>
              <w:rPr>
                <w:rFonts w:hint="default" w:ascii="var(--dsw-font-markdown-table)" w:hAnsi="var(--dsw-font-markdown-table)" w:eastAsia="var(--dsw-font-markdown-table)" w:cs="var(--dsw-font-markdown-table)"/>
                <w:sz w:val="24"/>
                <w:szCs w:val="24"/>
                <w:woUserID w:val="1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E23332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2.7 合同查看</w:t>
            </w:r>
          </w:p>
        </w:tc>
        <w:tc>
          <w:tcPr>
            <w:tcW w:w="21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010A9C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劳动合同电子版、到期提醒</w:t>
            </w:r>
          </w:p>
        </w:tc>
        <w:tc>
          <w:tcPr>
            <w:tcW w:w="4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9FD9A0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劳务</w:t>
            </w:r>
          </w:p>
        </w:tc>
        <w:tc>
          <w:tcPr>
            <w:tcW w:w="54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4387DD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本人</w:t>
            </w:r>
          </w:p>
        </w:tc>
      </w:tr>
      <w:tr w14:paraId="31D1B5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70580CC">
            <w:pPr>
              <w:rPr>
                <w:rFonts w:hint="default" w:ascii="var(--dsw-font-markdown-table)" w:hAnsi="var(--dsw-font-markdown-table)" w:eastAsia="var(--dsw-font-markdown-table)" w:cs="var(--dsw-font-markdown-table)"/>
                <w:sz w:val="24"/>
                <w:szCs w:val="24"/>
                <w:woUserID w:val="1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832385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2.8 证件管理</w:t>
            </w:r>
          </w:p>
        </w:tc>
        <w:tc>
          <w:tcPr>
            <w:tcW w:w="21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4AED9F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特种作业证上传、续期申请、复审提醒</w:t>
            </w:r>
          </w:p>
        </w:tc>
        <w:tc>
          <w:tcPr>
            <w:tcW w:w="4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2A1588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高危</w:t>
            </w:r>
          </w:p>
        </w:tc>
        <w:tc>
          <w:tcPr>
            <w:tcW w:w="54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84CB67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本人</w:t>
            </w:r>
          </w:p>
        </w:tc>
      </w:tr>
      <w:tr w14:paraId="3FAE7C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10C5443">
            <w:pPr>
              <w:rPr>
                <w:rFonts w:hint="default" w:ascii="var(--dsw-font-markdown-table)" w:hAnsi="var(--dsw-font-markdown-table)" w:eastAsia="var(--dsw-font-markdown-table)" w:cs="var(--dsw-font-markdown-table)"/>
                <w:sz w:val="24"/>
                <w:szCs w:val="24"/>
                <w:woUserID w:val="1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7A8F3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2.9 培训考试</w:t>
            </w:r>
          </w:p>
        </w:tc>
        <w:tc>
          <w:tcPr>
            <w:tcW w:w="21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D0FDEA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必修课程列表、视频学习、在线测验、学时证明</w:t>
            </w:r>
          </w:p>
        </w:tc>
        <w:tc>
          <w:tcPr>
            <w:tcW w:w="4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282637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共性</w:t>
            </w:r>
          </w:p>
        </w:tc>
        <w:tc>
          <w:tcPr>
            <w:tcW w:w="54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CD4E76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本人</w:t>
            </w:r>
          </w:p>
        </w:tc>
      </w:tr>
      <w:tr w14:paraId="108B39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B743420">
            <w:pPr>
              <w:rPr>
                <w:rFonts w:hint="default" w:ascii="var(--dsw-font-markdown-table)" w:hAnsi="var(--dsw-font-markdown-table)" w:eastAsia="var(--dsw-font-markdown-table)" w:cs="var(--dsw-font-markdown-table)"/>
                <w:sz w:val="24"/>
                <w:szCs w:val="24"/>
                <w:woUserID w:val="1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39B1A5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2.10 作业记录</w:t>
            </w:r>
          </w:p>
        </w:tc>
        <w:tc>
          <w:tcPr>
            <w:tcW w:w="21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53E14F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作业日期/设备/时长/违规标记</w:t>
            </w:r>
          </w:p>
        </w:tc>
        <w:tc>
          <w:tcPr>
            <w:tcW w:w="4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60DE3E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高危</w:t>
            </w:r>
          </w:p>
        </w:tc>
        <w:tc>
          <w:tcPr>
            <w:tcW w:w="54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9CF851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本人</w:t>
            </w:r>
          </w:p>
        </w:tc>
      </w:tr>
      <w:tr w14:paraId="2EA175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41151F1">
            <w:pPr>
              <w:rPr>
                <w:rFonts w:hint="default" w:ascii="var(--dsw-font-markdown-table)" w:hAnsi="var(--dsw-font-markdown-table)" w:eastAsia="var(--dsw-font-markdown-table)" w:cs="var(--dsw-font-markdown-table)"/>
                <w:sz w:val="24"/>
                <w:szCs w:val="24"/>
                <w:woUserID w:val="1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678B7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2.11 找工作</w:t>
            </w:r>
          </w:p>
        </w:tc>
        <w:tc>
          <w:tcPr>
            <w:tcW w:w="21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48C554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岗位搜索、附近岗位、投递简历、投递记录</w:t>
            </w:r>
          </w:p>
        </w:tc>
        <w:tc>
          <w:tcPr>
            <w:tcW w:w="4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D673C7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共性</w:t>
            </w:r>
          </w:p>
        </w:tc>
        <w:tc>
          <w:tcPr>
            <w:tcW w:w="54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CC962A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本人</w:t>
            </w:r>
          </w:p>
        </w:tc>
      </w:tr>
      <w:tr w14:paraId="536741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31C7AFF">
            <w:pPr>
              <w:rPr>
                <w:rFonts w:hint="default" w:ascii="var(--dsw-font-markdown-table)" w:hAnsi="var(--dsw-font-markdown-table)" w:eastAsia="var(--dsw-font-markdown-table)" w:cs="var(--dsw-font-markdown-table)"/>
                <w:sz w:val="24"/>
                <w:szCs w:val="24"/>
                <w:woUserID w:val="1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9C8E4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2.12 工会服务</w:t>
            </w:r>
          </w:p>
        </w:tc>
        <w:tc>
          <w:tcPr>
            <w:tcW w:w="21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7BE2C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在线法律咨询、投诉建议（直通工会）、集体合同查阅、工会活动通知、维权案例库</w:t>
            </w:r>
          </w:p>
        </w:tc>
        <w:tc>
          <w:tcPr>
            <w:tcW w:w="4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E6CE00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共性</w:t>
            </w:r>
          </w:p>
        </w:tc>
        <w:tc>
          <w:tcPr>
            <w:tcW w:w="54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901232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本人</w:t>
            </w:r>
          </w:p>
        </w:tc>
      </w:tr>
      <w:tr w14:paraId="77200E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BD600E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b/>
                <w:bCs/>
                <w:kern w:val="0"/>
                <w:sz w:val="24"/>
                <w:szCs w:val="24"/>
                <w:lang w:val="en-US" w:eastAsia="zh-CN" w:bidi="ar"/>
                <w:woUserID w:val="1"/>
              </w:rPr>
              <w:t>我的</w:t>
            </w: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1CC861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3.1 个人信息</w:t>
            </w:r>
          </w:p>
        </w:tc>
        <w:tc>
          <w:tcPr>
            <w:tcW w:w="21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55A31D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头像、姓名、身份证号（脱敏）、手机号、所属单位</w:t>
            </w:r>
          </w:p>
        </w:tc>
        <w:tc>
          <w:tcPr>
            <w:tcW w:w="4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DE98FB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共性</w:t>
            </w:r>
          </w:p>
        </w:tc>
        <w:tc>
          <w:tcPr>
            <w:tcW w:w="54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96663A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本人</w:t>
            </w:r>
          </w:p>
        </w:tc>
      </w:tr>
      <w:tr w14:paraId="455FD0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98405B0">
            <w:pPr>
              <w:rPr>
                <w:rFonts w:hint="default" w:ascii="var(--dsw-font-markdown-table)" w:hAnsi="var(--dsw-font-markdown-table)" w:eastAsia="var(--dsw-font-markdown-table)" w:cs="var(--dsw-font-markdown-table)"/>
                <w:sz w:val="24"/>
                <w:szCs w:val="24"/>
                <w:woUserID w:val="1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F483B2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3.2 投诉举报</w:t>
            </w:r>
          </w:p>
        </w:tc>
        <w:tc>
          <w:tcPr>
            <w:tcW w:w="21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1C2E5F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投诉类型选择、内容填写、证据上传、工单跟踪（可选择是否同步工会）</w:t>
            </w:r>
          </w:p>
        </w:tc>
        <w:tc>
          <w:tcPr>
            <w:tcW w:w="4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14A6A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共性</w:t>
            </w:r>
          </w:p>
        </w:tc>
        <w:tc>
          <w:tcPr>
            <w:tcW w:w="54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89DD91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本人</w:t>
            </w:r>
          </w:p>
        </w:tc>
      </w:tr>
      <w:tr w14:paraId="4044BB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10337E1">
            <w:pPr>
              <w:rPr>
                <w:rFonts w:hint="default" w:ascii="var(--dsw-font-markdown-table)" w:hAnsi="var(--dsw-font-markdown-table)" w:eastAsia="var(--dsw-font-markdown-table)" w:cs="var(--dsw-font-markdown-table)"/>
                <w:sz w:val="24"/>
                <w:szCs w:val="24"/>
                <w:woUserID w:val="1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3B6984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3.3 保险保障</w:t>
            </w:r>
          </w:p>
        </w:tc>
        <w:tc>
          <w:tcPr>
            <w:tcW w:w="21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FA82DE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工伤保险状态、安责险保障额度/有效期</w:t>
            </w:r>
          </w:p>
        </w:tc>
        <w:tc>
          <w:tcPr>
            <w:tcW w:w="4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80A1D8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共性</w:t>
            </w:r>
          </w:p>
        </w:tc>
        <w:tc>
          <w:tcPr>
            <w:tcW w:w="54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4BB3C4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本人</w:t>
            </w:r>
          </w:p>
        </w:tc>
      </w:tr>
      <w:tr w14:paraId="7DAEB5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C281123">
            <w:pPr>
              <w:rPr>
                <w:rFonts w:hint="default" w:ascii="var(--dsw-font-markdown-table)" w:hAnsi="var(--dsw-font-markdown-table)" w:eastAsia="var(--dsw-font-markdown-table)" w:cs="var(--dsw-font-markdown-table)"/>
                <w:sz w:val="24"/>
                <w:szCs w:val="24"/>
                <w:woUserID w:val="1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BD93C4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3.4 我的简历</w:t>
            </w:r>
          </w:p>
        </w:tc>
        <w:tc>
          <w:tcPr>
            <w:tcW w:w="21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EBB467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简历编辑、预览、投递记录、证书管理</w:t>
            </w:r>
          </w:p>
        </w:tc>
        <w:tc>
          <w:tcPr>
            <w:tcW w:w="4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F7AFED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共性</w:t>
            </w:r>
          </w:p>
        </w:tc>
        <w:tc>
          <w:tcPr>
            <w:tcW w:w="54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384E23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本人</w:t>
            </w:r>
          </w:p>
        </w:tc>
      </w:tr>
      <w:tr w14:paraId="29DB5D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D350E9A">
            <w:pPr>
              <w:rPr>
                <w:rFonts w:hint="default" w:ascii="var(--dsw-font-markdown-table)" w:hAnsi="var(--dsw-font-markdown-table)" w:eastAsia="var(--dsw-font-markdown-table)" w:cs="var(--dsw-font-markdown-table)"/>
                <w:sz w:val="24"/>
                <w:szCs w:val="24"/>
                <w:woUserID w:val="1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994FC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3.5 帮助中心</w:t>
            </w:r>
          </w:p>
        </w:tc>
        <w:tc>
          <w:tcPr>
            <w:tcW w:w="21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8C636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常见问题、在线客服、意见反馈</w:t>
            </w:r>
          </w:p>
        </w:tc>
        <w:tc>
          <w:tcPr>
            <w:tcW w:w="4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8B87F7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共性</w:t>
            </w:r>
          </w:p>
        </w:tc>
        <w:tc>
          <w:tcPr>
            <w:tcW w:w="54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753603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本人</w:t>
            </w:r>
          </w:p>
        </w:tc>
      </w:tr>
      <w:tr w14:paraId="049D70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11B646F">
            <w:pPr>
              <w:rPr>
                <w:rFonts w:hint="default" w:ascii="var(--dsw-font-markdown-table)" w:hAnsi="var(--dsw-font-markdown-table)" w:eastAsia="var(--dsw-font-markdown-table)" w:cs="var(--dsw-font-markdown-table)"/>
                <w:sz w:val="24"/>
                <w:szCs w:val="24"/>
                <w:woUserID w:val="1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990C7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3.6 设置</w:t>
            </w:r>
          </w:p>
        </w:tc>
        <w:tc>
          <w:tcPr>
            <w:tcW w:w="21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16BDA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账号安全、隐私协议、退出登录</w:t>
            </w:r>
          </w:p>
        </w:tc>
        <w:tc>
          <w:tcPr>
            <w:tcW w:w="4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FEDBE4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共性</w:t>
            </w:r>
          </w:p>
        </w:tc>
        <w:tc>
          <w:tcPr>
            <w:tcW w:w="54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CB914E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本人</w:t>
            </w:r>
          </w:p>
        </w:tc>
      </w:tr>
    </w:tbl>
    <w:p w14:paraId="216BBBA1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240" w:afterAutospacing="0"/>
        <w:ind w:left="0" w:right="0" w:firstLine="0"/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hd w:val="clear" w:fill="FFFFFF"/>
          <w:woUserID w:val="1"/>
        </w:rPr>
      </w:pPr>
    </w:p>
    <w:p w14:paraId="2BE4F1EE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240" w:afterAutospacing="0"/>
        <w:ind w:left="0" w:right="0" w:firstLine="0"/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hd w:val="clear" w:fill="FFFFFF"/>
          <w:woUserID w:val="1"/>
        </w:rPr>
      </w:pPr>
    </w:p>
    <w:p w14:paraId="722CF760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240" w:afterAutospacing="0"/>
        <w:ind w:left="0" w:right="0" w:firstLine="0"/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hd w:val="clear" w:fill="FFFFFF"/>
          <w:woUserID w:val="1"/>
        </w:rPr>
      </w:pPr>
    </w:p>
    <w:p w14:paraId="67FB8C18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240" w:afterAutospacing="0"/>
        <w:ind w:left="0" w:right="0" w:firstLine="0"/>
        <w:rPr>
          <w:rFonts w:ascii="Open Sans" w:hAnsi="Open Sans" w:eastAsia="Open Sans" w:cs="Open Sans"/>
          <w:i w:val="0"/>
          <w:iCs w:val="0"/>
          <w:caps w:val="0"/>
          <w:color w:val="0F1115"/>
          <w:spacing w:val="0"/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hd w:val="clear" w:fill="FFFFFF"/>
          <w:woUserID w:val="1"/>
        </w:rPr>
        <w:t>企业端小程序功能模块设计（首页、工作台、我的）</w:t>
      </w:r>
    </w:p>
    <w:p w14:paraId="6CDD4993">
      <w:pPr>
        <w:pStyle w:val="13"/>
        <w:keepNext w:val="0"/>
        <w:keepLines w:val="0"/>
        <w:widowControl/>
        <w:suppressLineNumbers w:val="0"/>
        <w:spacing w:before="0" w:beforeAutospacing="0" w:after="0" w:afterAutospacing="0"/>
        <w:ind w:left="720" w:right="720"/>
        <w:rPr>
          <w:woUserID w:val="1"/>
        </w:rPr>
      </w:pPr>
      <w:r>
        <w:rPr>
          <w:rFonts w:hint="default" w:ascii="Open Sans" w:hAnsi="Open Sans" w:eastAsia="Open Sans" w:cs="Open Sans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说明</w:t>
      </w: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：企业端小程序面向劳务派遣公司、用工单位、高危企业管理员，提供移动办公能力。底部Tab栏分为“首页”、“工作台”、“我的”三个页面。四级权限限定为本企业数据。</w:t>
      </w:r>
    </w:p>
    <w:p w14:paraId="35C501E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/>
        <w:ind w:left="0" w:right="0" w:firstLine="0"/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woUserID w:val="1"/>
        </w:rPr>
      </w:pPr>
      <w:r>
        <w:rPr>
          <w:woUserID w:val="1"/>
        </w:rPr>
        <w:pict>
          <v:rect id="_x0000_i1027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2466E6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/>
        <w:ind w:left="0" w:right="0" w:firstLine="0"/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woUserID w:val="1"/>
        </w:rPr>
      </w:pPr>
      <w:r>
        <w:rPr>
          <w:rFonts w:hint="eastAsia" w:ascii="Open Sans" w:hAnsi="Open Sans" w:eastAsia="Open Sans" w:cs="Open Sans"/>
          <w:i w:val="0"/>
          <w:iCs w:val="0"/>
          <w:caps w:val="0"/>
          <w:color w:val="0F1115"/>
          <w:spacing w:val="0"/>
          <w:shd w:val="clear" w:fill="FFFFFF"/>
          <w:lang w:eastAsia="zh"/>
          <w:woUserID w:val="1"/>
        </w:rPr>
        <w:t>1</w:t>
      </w: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hd w:val="clear" w:fill="FFFFFF"/>
          <w:woUserID w:val="1"/>
        </w:rPr>
        <w:t>、首页（仪表盘概览）</w:t>
      </w:r>
    </w:p>
    <w:tbl>
      <w:tblPr>
        <w:tblStyle w:val="14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57"/>
        <w:gridCol w:w="2023"/>
        <w:gridCol w:w="4464"/>
        <w:gridCol w:w="948"/>
        <w:gridCol w:w="1399"/>
      </w:tblGrid>
      <w:tr w14:paraId="5EEE33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5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29F99E7">
            <w:pPr>
              <w:keepNext w:val="0"/>
              <w:keepLines w:val="0"/>
              <w:widowControl/>
              <w:suppressLineNumbers w:val="0"/>
              <w:jc w:val="left"/>
              <w:rPr>
                <w:rFonts w:ascii="var(--dsw-font-markdown-table-h" w:hAnsi="var(--dsw-font-markdown-table-h" w:eastAsia="var(--dsw-font-markdown-table-h" w:cs="var(--dsw-font-markdown-table-h"/>
                <w:b/>
                <w:bCs/>
                <w:woUserID w:val="1"/>
              </w:rPr>
            </w:pPr>
            <w:r>
              <w:rPr>
                <w:rFonts w:hint="default" w:ascii="var(--dsw-font-markdown-table-h" w:hAnsi="var(--dsw-font-markdown-table-h" w:eastAsia="var(--dsw-font-markdown-table-h" w:cs="var(--dsw-font-markdown-table-h"/>
                <w:b/>
                <w:bCs/>
                <w:kern w:val="0"/>
                <w:sz w:val="24"/>
                <w:szCs w:val="24"/>
                <w:lang w:val="en-US" w:eastAsia="zh-CN" w:bidi="ar"/>
                <w:woUserID w:val="1"/>
              </w:rPr>
              <w:t>一级模块</w:t>
            </w:r>
          </w:p>
        </w:tc>
        <w:tc>
          <w:tcPr>
            <w:tcW w:w="10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BE0877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-h" w:hAnsi="var(--dsw-font-markdown-table-h" w:eastAsia="var(--dsw-font-markdown-table-h" w:cs="var(--dsw-font-markdown-table-h"/>
                <w:b/>
                <w:bCs/>
                <w:woUserID w:val="1"/>
              </w:rPr>
            </w:pPr>
            <w:r>
              <w:rPr>
                <w:rFonts w:hint="default" w:ascii="var(--dsw-font-markdown-table-h" w:hAnsi="var(--dsw-font-markdown-table-h" w:eastAsia="var(--dsw-font-markdown-table-h" w:cs="var(--dsw-font-markdown-table-h"/>
                <w:b/>
                <w:bCs/>
                <w:kern w:val="0"/>
                <w:sz w:val="24"/>
                <w:szCs w:val="24"/>
                <w:lang w:val="en-US" w:eastAsia="zh-CN" w:bidi="ar"/>
                <w:woUserID w:val="1"/>
              </w:rPr>
              <w:t>二级模块</w:t>
            </w:r>
          </w:p>
        </w:tc>
        <w:tc>
          <w:tcPr>
            <w:tcW w:w="22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8B352B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-h" w:hAnsi="var(--dsw-font-markdown-table-h" w:eastAsia="var(--dsw-font-markdown-table-h" w:cs="var(--dsw-font-markdown-table-h"/>
                <w:b/>
                <w:bCs/>
                <w:woUserID w:val="1"/>
              </w:rPr>
            </w:pPr>
            <w:r>
              <w:rPr>
                <w:rFonts w:hint="default" w:ascii="var(--dsw-font-markdown-table-h" w:hAnsi="var(--dsw-font-markdown-table-h" w:eastAsia="var(--dsw-font-markdown-table-h" w:cs="var(--dsw-font-markdown-table-h"/>
                <w:b/>
                <w:bCs/>
                <w:kern w:val="0"/>
                <w:sz w:val="24"/>
                <w:szCs w:val="24"/>
                <w:lang w:val="en-US" w:eastAsia="zh-CN" w:bidi="ar"/>
                <w:woUserID w:val="1"/>
              </w:rPr>
              <w:t>三级模块</w:t>
            </w:r>
          </w:p>
        </w:tc>
        <w:tc>
          <w:tcPr>
            <w:tcW w:w="4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BA85FE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-h" w:hAnsi="var(--dsw-font-markdown-table-h" w:eastAsia="var(--dsw-font-markdown-table-h" w:cs="var(--dsw-font-markdown-table-h"/>
                <w:b/>
                <w:bCs/>
                <w:woUserID w:val="1"/>
              </w:rPr>
            </w:pPr>
            <w:r>
              <w:rPr>
                <w:rFonts w:hint="default" w:ascii="var(--dsw-font-markdown-table-h" w:hAnsi="var(--dsw-font-markdown-table-h" w:eastAsia="var(--dsw-font-markdown-table-h" w:cs="var(--dsw-font-markdown-table-h"/>
                <w:b/>
                <w:bCs/>
                <w:kern w:val="0"/>
                <w:sz w:val="24"/>
                <w:szCs w:val="24"/>
                <w:lang w:val="en-US" w:eastAsia="zh-CN" w:bidi="ar"/>
                <w:woUserID w:val="1"/>
              </w:rPr>
              <w:t>归属</w:t>
            </w:r>
          </w:p>
        </w:tc>
        <w:tc>
          <w:tcPr>
            <w:tcW w:w="7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AED54C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-h" w:hAnsi="var(--dsw-font-markdown-table-h" w:eastAsia="var(--dsw-font-markdown-table-h" w:cs="var(--dsw-font-markdown-table-h"/>
                <w:b/>
                <w:bCs/>
                <w:woUserID w:val="1"/>
              </w:rPr>
            </w:pPr>
            <w:r>
              <w:rPr>
                <w:rFonts w:hint="default" w:ascii="var(--dsw-font-markdown-table-h" w:hAnsi="var(--dsw-font-markdown-table-h" w:eastAsia="var(--dsw-font-markdown-table-h" w:cs="var(--dsw-font-markdown-table-h"/>
                <w:b/>
                <w:bCs/>
                <w:kern w:val="0"/>
                <w:sz w:val="24"/>
                <w:szCs w:val="24"/>
                <w:lang w:val="en-US" w:eastAsia="zh-CN" w:bidi="ar"/>
                <w:woUserID w:val="1"/>
              </w:rPr>
              <w:t>四级权限</w:t>
            </w:r>
          </w:p>
        </w:tc>
      </w:tr>
      <w:tr w14:paraId="13A9DB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1C35EE8">
            <w:pPr>
              <w:keepNext w:val="0"/>
              <w:keepLines w:val="0"/>
              <w:widowControl/>
              <w:suppressLineNumbers w:val="0"/>
              <w:jc w:val="left"/>
              <w:rPr>
                <w:rFonts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b/>
                <w:bCs/>
                <w:kern w:val="0"/>
                <w:sz w:val="24"/>
                <w:szCs w:val="24"/>
                <w:lang w:val="en-US" w:eastAsia="zh-CN" w:bidi="ar"/>
                <w:woUserID w:val="1"/>
              </w:rPr>
              <w:t>首页</w:t>
            </w:r>
          </w:p>
        </w:tc>
        <w:tc>
          <w:tcPr>
            <w:tcW w:w="10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222E5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1.1 健康度指数</w:t>
            </w:r>
          </w:p>
        </w:tc>
        <w:tc>
          <w:tcPr>
            <w:tcW w:w="22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87A1D0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1.1.1 合规得分（百分制）</w:t>
            </w:r>
          </w:p>
        </w:tc>
        <w:tc>
          <w:tcPr>
            <w:tcW w:w="4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1573E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共性</w:t>
            </w:r>
          </w:p>
        </w:tc>
        <w:tc>
          <w:tcPr>
            <w:tcW w:w="7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D82CE9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本企业</w:t>
            </w:r>
          </w:p>
        </w:tc>
      </w:tr>
      <w:tr w14:paraId="61DAA9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D04D755">
            <w:pPr>
              <w:rPr>
                <w:rFonts w:hint="default" w:ascii="var(--dsw-font-markdown-table)" w:hAnsi="var(--dsw-font-markdown-table)" w:eastAsia="var(--dsw-font-markdown-table)" w:cs="var(--dsw-font-markdown-table)"/>
                <w:sz w:val="24"/>
                <w:szCs w:val="24"/>
                <w:woUserID w:val="1"/>
              </w:rPr>
            </w:pPr>
          </w:p>
        </w:tc>
        <w:tc>
          <w:tcPr>
            <w:tcW w:w="10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51F851">
            <w:pPr>
              <w:rPr>
                <w:rFonts w:hint="default" w:ascii="var(--dsw-font-markdown-table)" w:hAnsi="var(--dsw-font-markdown-table)" w:eastAsia="var(--dsw-font-markdown-table)" w:cs="var(--dsw-font-markdown-table)"/>
                <w:sz w:val="24"/>
                <w:szCs w:val="24"/>
                <w:woUserID w:val="1"/>
              </w:rPr>
            </w:pPr>
          </w:p>
        </w:tc>
        <w:tc>
          <w:tcPr>
            <w:tcW w:w="22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042B72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1.1.2 待办任务数（预警/审批/培训）</w:t>
            </w:r>
          </w:p>
        </w:tc>
        <w:tc>
          <w:tcPr>
            <w:tcW w:w="4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71DAA9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共性</w:t>
            </w:r>
          </w:p>
        </w:tc>
        <w:tc>
          <w:tcPr>
            <w:tcW w:w="7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94B7C8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本企业</w:t>
            </w:r>
          </w:p>
        </w:tc>
      </w:tr>
      <w:tr w14:paraId="0191C4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4254595">
            <w:pPr>
              <w:rPr>
                <w:rFonts w:hint="default" w:ascii="var(--dsw-font-markdown-table)" w:hAnsi="var(--dsw-font-markdown-table)" w:eastAsia="var(--dsw-font-markdown-table)" w:cs="var(--dsw-font-markdown-table)"/>
                <w:sz w:val="24"/>
                <w:szCs w:val="24"/>
                <w:woUserID w:val="1"/>
              </w:rPr>
            </w:pPr>
          </w:p>
        </w:tc>
        <w:tc>
          <w:tcPr>
            <w:tcW w:w="10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8C510C6">
            <w:pPr>
              <w:rPr>
                <w:rFonts w:hint="default" w:ascii="var(--dsw-font-markdown-table)" w:hAnsi="var(--dsw-font-markdown-table)" w:eastAsia="var(--dsw-font-markdown-table)" w:cs="var(--dsw-font-markdown-table)"/>
                <w:sz w:val="24"/>
                <w:szCs w:val="24"/>
                <w:woUserID w:val="1"/>
              </w:rPr>
            </w:pPr>
          </w:p>
        </w:tc>
        <w:tc>
          <w:tcPr>
            <w:tcW w:w="22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37001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1.1.3 违规趋势图（近6个月）</w:t>
            </w:r>
          </w:p>
        </w:tc>
        <w:tc>
          <w:tcPr>
            <w:tcW w:w="4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62002E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共性</w:t>
            </w:r>
          </w:p>
        </w:tc>
        <w:tc>
          <w:tcPr>
            <w:tcW w:w="7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47C8A2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本企业</w:t>
            </w:r>
          </w:p>
        </w:tc>
      </w:tr>
      <w:tr w14:paraId="0A57F6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063CE57">
            <w:pPr>
              <w:rPr>
                <w:rFonts w:hint="default" w:ascii="var(--dsw-font-markdown-table)" w:hAnsi="var(--dsw-font-markdown-table)" w:eastAsia="var(--dsw-font-markdown-table)" w:cs="var(--dsw-font-markdown-table)"/>
                <w:sz w:val="24"/>
                <w:szCs w:val="24"/>
                <w:woUserID w:val="1"/>
              </w:rPr>
            </w:pPr>
          </w:p>
        </w:tc>
        <w:tc>
          <w:tcPr>
            <w:tcW w:w="10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BABFDA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1.2 预警通知</w:t>
            </w:r>
          </w:p>
        </w:tc>
        <w:tc>
          <w:tcPr>
            <w:tcW w:w="22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704D6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1.2.1 本企业预警列表（按级别排序）</w:t>
            </w:r>
          </w:p>
        </w:tc>
        <w:tc>
          <w:tcPr>
            <w:tcW w:w="4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D16409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共性</w:t>
            </w:r>
          </w:p>
        </w:tc>
        <w:tc>
          <w:tcPr>
            <w:tcW w:w="7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389448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本企业</w:t>
            </w:r>
          </w:p>
        </w:tc>
      </w:tr>
      <w:tr w14:paraId="690AF5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AB62113">
            <w:pPr>
              <w:rPr>
                <w:rFonts w:hint="default" w:ascii="var(--dsw-font-markdown-table)" w:hAnsi="var(--dsw-font-markdown-table)" w:eastAsia="var(--dsw-font-markdown-table)" w:cs="var(--dsw-font-markdown-table)"/>
                <w:sz w:val="24"/>
                <w:szCs w:val="24"/>
                <w:woUserID w:val="1"/>
              </w:rPr>
            </w:pPr>
          </w:p>
        </w:tc>
        <w:tc>
          <w:tcPr>
            <w:tcW w:w="10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8AF37A1">
            <w:pPr>
              <w:rPr>
                <w:rFonts w:hint="default" w:ascii="var(--dsw-font-markdown-table)" w:hAnsi="var(--dsw-font-markdown-table)" w:eastAsia="var(--dsw-font-markdown-table)" w:cs="var(--dsw-font-markdown-table)"/>
                <w:sz w:val="24"/>
                <w:szCs w:val="24"/>
                <w:woUserID w:val="1"/>
              </w:rPr>
            </w:pPr>
          </w:p>
        </w:tc>
        <w:tc>
          <w:tcPr>
            <w:tcW w:w="22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516823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1.2.2 红色角标提醒（未读预警数量）</w:t>
            </w:r>
          </w:p>
        </w:tc>
        <w:tc>
          <w:tcPr>
            <w:tcW w:w="4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55954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共性</w:t>
            </w:r>
          </w:p>
        </w:tc>
        <w:tc>
          <w:tcPr>
            <w:tcW w:w="7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6901B1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本企业</w:t>
            </w:r>
          </w:p>
        </w:tc>
      </w:tr>
      <w:tr w14:paraId="04A059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34525E2">
            <w:pPr>
              <w:rPr>
                <w:rFonts w:hint="default" w:ascii="var(--dsw-font-markdown-table)" w:hAnsi="var(--dsw-font-markdown-table)" w:eastAsia="var(--dsw-font-markdown-table)" w:cs="var(--dsw-font-markdown-table)"/>
                <w:sz w:val="24"/>
                <w:szCs w:val="24"/>
                <w:woUserID w:val="1"/>
              </w:rPr>
            </w:pPr>
          </w:p>
        </w:tc>
        <w:tc>
          <w:tcPr>
            <w:tcW w:w="10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9727ED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1.3 快捷入口</w:t>
            </w:r>
          </w:p>
        </w:tc>
        <w:tc>
          <w:tcPr>
            <w:tcW w:w="22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329DDB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1.3.1 工资确认（劳务）</w:t>
            </w:r>
          </w:p>
        </w:tc>
        <w:tc>
          <w:tcPr>
            <w:tcW w:w="4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96ED0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劳务</w:t>
            </w:r>
          </w:p>
        </w:tc>
        <w:tc>
          <w:tcPr>
            <w:tcW w:w="7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D1835A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本企业</w:t>
            </w:r>
          </w:p>
        </w:tc>
      </w:tr>
      <w:tr w14:paraId="42C3C5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06AF63E">
            <w:pPr>
              <w:rPr>
                <w:rFonts w:hint="default" w:ascii="var(--dsw-font-markdown-table)" w:hAnsi="var(--dsw-font-markdown-table)" w:eastAsia="var(--dsw-font-markdown-table)" w:cs="var(--dsw-font-markdown-table)"/>
                <w:sz w:val="24"/>
                <w:szCs w:val="24"/>
                <w:woUserID w:val="1"/>
              </w:rPr>
            </w:pPr>
          </w:p>
        </w:tc>
        <w:tc>
          <w:tcPr>
            <w:tcW w:w="10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F66E11">
            <w:pPr>
              <w:rPr>
                <w:rFonts w:hint="default" w:ascii="var(--dsw-font-markdown-table)" w:hAnsi="var(--dsw-font-markdown-table)" w:eastAsia="var(--dsw-font-markdown-table)" w:cs="var(--dsw-font-markdown-table)"/>
                <w:sz w:val="24"/>
                <w:szCs w:val="24"/>
                <w:woUserID w:val="1"/>
              </w:rPr>
            </w:pPr>
          </w:p>
        </w:tc>
        <w:tc>
          <w:tcPr>
            <w:tcW w:w="22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B0F572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1.3.2 作业审批（高危）</w:t>
            </w:r>
          </w:p>
        </w:tc>
        <w:tc>
          <w:tcPr>
            <w:tcW w:w="4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16FA3B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高危</w:t>
            </w:r>
          </w:p>
        </w:tc>
        <w:tc>
          <w:tcPr>
            <w:tcW w:w="7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C4D1AE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本企业</w:t>
            </w:r>
          </w:p>
        </w:tc>
      </w:tr>
      <w:tr w14:paraId="4E6C9D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223228C">
            <w:pPr>
              <w:rPr>
                <w:rFonts w:hint="default" w:ascii="var(--dsw-font-markdown-table)" w:hAnsi="var(--dsw-font-markdown-table)" w:eastAsia="var(--dsw-font-markdown-table)" w:cs="var(--dsw-font-markdown-table)"/>
                <w:sz w:val="24"/>
                <w:szCs w:val="24"/>
                <w:woUserID w:val="1"/>
              </w:rPr>
            </w:pPr>
          </w:p>
        </w:tc>
        <w:tc>
          <w:tcPr>
            <w:tcW w:w="10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0F9C5BC">
            <w:pPr>
              <w:rPr>
                <w:rFonts w:hint="default" w:ascii="var(--dsw-font-markdown-table)" w:hAnsi="var(--dsw-font-markdown-table)" w:eastAsia="var(--dsw-font-markdown-table)" w:cs="var(--dsw-font-markdown-table)"/>
                <w:sz w:val="24"/>
                <w:szCs w:val="24"/>
                <w:woUserID w:val="1"/>
              </w:rPr>
            </w:pPr>
          </w:p>
        </w:tc>
        <w:tc>
          <w:tcPr>
            <w:tcW w:w="22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D8E280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1.3.3 岗位发布</w:t>
            </w:r>
          </w:p>
        </w:tc>
        <w:tc>
          <w:tcPr>
            <w:tcW w:w="4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938EEE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共性</w:t>
            </w:r>
          </w:p>
        </w:tc>
        <w:tc>
          <w:tcPr>
            <w:tcW w:w="7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6B8FE8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本企业</w:t>
            </w:r>
          </w:p>
        </w:tc>
      </w:tr>
      <w:tr w14:paraId="6E259F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E91C84D">
            <w:pPr>
              <w:rPr>
                <w:rFonts w:hint="default" w:ascii="var(--dsw-font-markdown-table)" w:hAnsi="var(--dsw-font-markdown-table)" w:eastAsia="var(--dsw-font-markdown-table)" w:cs="var(--dsw-font-markdown-table)"/>
                <w:sz w:val="24"/>
                <w:szCs w:val="24"/>
                <w:woUserID w:val="1"/>
              </w:rPr>
            </w:pPr>
          </w:p>
        </w:tc>
        <w:tc>
          <w:tcPr>
            <w:tcW w:w="10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73CD77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1.4 数据卡片</w:t>
            </w:r>
          </w:p>
        </w:tc>
        <w:tc>
          <w:tcPr>
            <w:tcW w:w="22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A32D07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1.4.1 今日打卡率、设备在线率、参保率</w:t>
            </w:r>
          </w:p>
        </w:tc>
        <w:tc>
          <w:tcPr>
            <w:tcW w:w="4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639470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共性</w:t>
            </w:r>
          </w:p>
        </w:tc>
        <w:tc>
          <w:tcPr>
            <w:tcW w:w="7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5535EB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本企业</w:t>
            </w:r>
          </w:p>
        </w:tc>
      </w:tr>
    </w:tbl>
    <w:p w14:paraId="6556DB2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/>
        <w:ind w:left="0" w:right="0" w:firstLine="0"/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woUserID w:val="1"/>
        </w:rPr>
      </w:pPr>
      <w:r>
        <w:rPr>
          <w:sz w:val="24"/>
          <w:szCs w:val="24"/>
          <w:woUserID w:val="1"/>
        </w:rPr>
        <w:pict>
          <v:rect id="_x0000_i1028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FDD664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/>
        <w:ind w:left="0" w:right="0" w:firstLine="0"/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woUserID w:val="1"/>
        </w:rPr>
      </w:pPr>
      <w:r>
        <w:rPr>
          <w:rFonts w:hint="eastAsia" w:ascii="Open Sans" w:hAnsi="Open Sans" w:eastAsia="Open Sans" w:cs="Open Sans"/>
          <w:i w:val="0"/>
          <w:iCs w:val="0"/>
          <w:caps w:val="0"/>
          <w:color w:val="0F1115"/>
          <w:spacing w:val="0"/>
          <w:shd w:val="clear" w:fill="FFFFFF"/>
          <w:lang w:eastAsia="zh"/>
          <w:woUserID w:val="1"/>
        </w:rPr>
        <w:t>2</w:t>
      </w: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hd w:val="clear" w:fill="FFFFFF"/>
          <w:woUserID w:val="1"/>
        </w:rPr>
        <w:t>、工作台（功能聚合）</w:t>
      </w:r>
    </w:p>
    <w:tbl>
      <w:tblPr>
        <w:tblStyle w:val="14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44"/>
        <w:gridCol w:w="1827"/>
        <w:gridCol w:w="5161"/>
        <w:gridCol w:w="876"/>
        <w:gridCol w:w="1183"/>
      </w:tblGrid>
      <w:tr w14:paraId="45DA4E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4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B607E9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-h" w:hAnsi="var(--dsw-font-markdown-table-h" w:eastAsia="var(--dsw-font-markdown-table-h" w:cs="var(--dsw-font-markdown-table-h"/>
                <w:b/>
                <w:bCs/>
                <w:woUserID w:val="1"/>
              </w:rPr>
            </w:pPr>
            <w:r>
              <w:rPr>
                <w:rFonts w:hint="default" w:ascii="var(--dsw-font-markdown-table-h" w:hAnsi="var(--dsw-font-markdown-table-h" w:eastAsia="var(--dsw-font-markdown-table-h" w:cs="var(--dsw-font-markdown-table-h"/>
                <w:b/>
                <w:bCs/>
                <w:kern w:val="0"/>
                <w:sz w:val="24"/>
                <w:szCs w:val="24"/>
                <w:lang w:val="en-US" w:eastAsia="zh-CN" w:bidi="ar"/>
                <w:woUserID w:val="1"/>
              </w:rPr>
              <w:t>一级模块</w:t>
            </w:r>
          </w:p>
        </w:tc>
        <w:tc>
          <w:tcPr>
            <w:tcW w:w="9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42BCC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-h" w:hAnsi="var(--dsw-font-markdown-table-h" w:eastAsia="var(--dsw-font-markdown-table-h" w:cs="var(--dsw-font-markdown-table-h"/>
                <w:b/>
                <w:bCs/>
                <w:woUserID w:val="1"/>
              </w:rPr>
            </w:pPr>
            <w:r>
              <w:rPr>
                <w:rFonts w:hint="default" w:ascii="var(--dsw-font-markdown-table-h" w:hAnsi="var(--dsw-font-markdown-table-h" w:eastAsia="var(--dsw-font-markdown-table-h" w:cs="var(--dsw-font-markdown-table-h"/>
                <w:b/>
                <w:bCs/>
                <w:kern w:val="0"/>
                <w:sz w:val="24"/>
                <w:szCs w:val="24"/>
                <w:lang w:val="en-US" w:eastAsia="zh-CN" w:bidi="ar"/>
                <w:woUserID w:val="1"/>
              </w:rPr>
              <w:t>二级模块</w:t>
            </w:r>
          </w:p>
        </w:tc>
        <w:tc>
          <w:tcPr>
            <w:tcW w:w="258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A16087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-h" w:hAnsi="var(--dsw-font-markdown-table-h" w:eastAsia="var(--dsw-font-markdown-table-h" w:cs="var(--dsw-font-markdown-table-h"/>
                <w:b/>
                <w:bCs/>
                <w:woUserID w:val="1"/>
              </w:rPr>
            </w:pPr>
            <w:r>
              <w:rPr>
                <w:rFonts w:hint="default" w:ascii="var(--dsw-font-markdown-table-h" w:hAnsi="var(--dsw-font-markdown-table-h" w:eastAsia="var(--dsw-font-markdown-table-h" w:cs="var(--dsw-font-markdown-table-h"/>
                <w:b/>
                <w:bCs/>
                <w:kern w:val="0"/>
                <w:sz w:val="24"/>
                <w:szCs w:val="24"/>
                <w:lang w:val="en-US" w:eastAsia="zh-CN" w:bidi="ar"/>
                <w:woUserID w:val="1"/>
              </w:rPr>
              <w:t>三级模块</w:t>
            </w:r>
          </w:p>
        </w:tc>
        <w:tc>
          <w:tcPr>
            <w:tcW w:w="4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01A5BE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-h" w:hAnsi="var(--dsw-font-markdown-table-h" w:eastAsia="var(--dsw-font-markdown-table-h" w:cs="var(--dsw-font-markdown-table-h"/>
                <w:b/>
                <w:bCs/>
                <w:woUserID w:val="1"/>
              </w:rPr>
            </w:pPr>
            <w:r>
              <w:rPr>
                <w:rFonts w:hint="default" w:ascii="var(--dsw-font-markdown-table-h" w:hAnsi="var(--dsw-font-markdown-table-h" w:eastAsia="var(--dsw-font-markdown-table-h" w:cs="var(--dsw-font-markdown-table-h"/>
                <w:b/>
                <w:bCs/>
                <w:kern w:val="0"/>
                <w:sz w:val="24"/>
                <w:szCs w:val="24"/>
                <w:lang w:val="en-US" w:eastAsia="zh-CN" w:bidi="ar"/>
                <w:woUserID w:val="1"/>
              </w:rPr>
              <w:t>归属</w:t>
            </w:r>
          </w:p>
        </w:tc>
        <w:tc>
          <w:tcPr>
            <w:tcW w:w="59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EFFB4C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-h" w:hAnsi="var(--dsw-font-markdown-table-h" w:eastAsia="var(--dsw-font-markdown-table-h" w:cs="var(--dsw-font-markdown-table-h"/>
                <w:b/>
                <w:bCs/>
                <w:woUserID w:val="1"/>
              </w:rPr>
            </w:pPr>
            <w:r>
              <w:rPr>
                <w:rFonts w:hint="default" w:ascii="var(--dsw-font-markdown-table-h" w:hAnsi="var(--dsw-font-markdown-table-h" w:eastAsia="var(--dsw-font-markdown-table-h" w:cs="var(--dsw-font-markdown-table-h"/>
                <w:b/>
                <w:bCs/>
                <w:kern w:val="0"/>
                <w:sz w:val="24"/>
                <w:szCs w:val="24"/>
                <w:lang w:val="en-US" w:eastAsia="zh-CN" w:bidi="ar"/>
                <w:woUserID w:val="1"/>
              </w:rPr>
              <w:t>四级权限</w:t>
            </w:r>
          </w:p>
        </w:tc>
      </w:tr>
      <w:tr w14:paraId="31BDD9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06C217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b/>
                <w:bCs/>
                <w:kern w:val="0"/>
                <w:sz w:val="24"/>
                <w:szCs w:val="24"/>
                <w:lang w:val="en-US" w:eastAsia="zh-CN" w:bidi="ar"/>
                <w:woUserID w:val="1"/>
              </w:rPr>
              <w:t>工作台</w:t>
            </w:r>
          </w:p>
        </w:tc>
        <w:tc>
          <w:tcPr>
            <w:tcW w:w="9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47211B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2.1 人员管理</w:t>
            </w:r>
          </w:p>
        </w:tc>
        <w:tc>
          <w:tcPr>
            <w:tcW w:w="258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F71BEA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2.1.1 员工花名册（列表、搜索、导出）</w:t>
            </w:r>
          </w:p>
        </w:tc>
        <w:tc>
          <w:tcPr>
            <w:tcW w:w="4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0D8E17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共性</w:t>
            </w:r>
          </w:p>
        </w:tc>
        <w:tc>
          <w:tcPr>
            <w:tcW w:w="59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9F2D5C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本企业</w:t>
            </w:r>
          </w:p>
        </w:tc>
      </w:tr>
      <w:tr w14:paraId="6472BF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A13CF8E">
            <w:pPr>
              <w:rPr>
                <w:rFonts w:hint="default" w:ascii="var(--dsw-font-markdown-table)" w:hAnsi="var(--dsw-font-markdown-table)" w:eastAsia="var(--dsw-font-markdown-table)" w:cs="var(--dsw-font-markdown-table)"/>
                <w:sz w:val="24"/>
                <w:szCs w:val="24"/>
                <w:woUserID w:val="1"/>
              </w:rPr>
            </w:pPr>
          </w:p>
        </w:tc>
        <w:tc>
          <w:tcPr>
            <w:tcW w:w="9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C3E85E">
            <w:pPr>
              <w:rPr>
                <w:rFonts w:hint="default" w:ascii="var(--dsw-font-markdown-table)" w:hAnsi="var(--dsw-font-markdown-table)" w:eastAsia="var(--dsw-font-markdown-table)" w:cs="var(--dsw-font-markdown-table)"/>
                <w:sz w:val="24"/>
                <w:szCs w:val="24"/>
                <w:woUserID w:val="1"/>
              </w:rPr>
            </w:pPr>
          </w:p>
        </w:tc>
        <w:tc>
          <w:tcPr>
            <w:tcW w:w="258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AF0BDD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2.1.2 入离职登记（员工入职/离职操作）</w:t>
            </w:r>
          </w:p>
        </w:tc>
        <w:tc>
          <w:tcPr>
            <w:tcW w:w="4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4BCC3F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共性</w:t>
            </w:r>
          </w:p>
        </w:tc>
        <w:tc>
          <w:tcPr>
            <w:tcW w:w="59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B8A884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本企业</w:t>
            </w:r>
          </w:p>
        </w:tc>
      </w:tr>
      <w:tr w14:paraId="4157F1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C70F930">
            <w:pPr>
              <w:rPr>
                <w:rFonts w:hint="default" w:ascii="var(--dsw-font-markdown-table)" w:hAnsi="var(--dsw-font-markdown-table)" w:eastAsia="var(--dsw-font-markdown-table)" w:cs="var(--dsw-font-markdown-table)"/>
                <w:sz w:val="24"/>
                <w:szCs w:val="24"/>
                <w:woUserID w:val="1"/>
              </w:rPr>
            </w:pPr>
          </w:p>
        </w:tc>
        <w:tc>
          <w:tcPr>
            <w:tcW w:w="9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4A796C7">
            <w:pPr>
              <w:rPr>
                <w:rFonts w:hint="default" w:ascii="var(--dsw-font-markdown-table)" w:hAnsi="var(--dsw-font-markdown-table)" w:eastAsia="var(--dsw-font-markdown-table)" w:cs="var(--dsw-font-markdown-table)"/>
                <w:sz w:val="24"/>
                <w:szCs w:val="24"/>
                <w:woUserID w:val="1"/>
              </w:rPr>
            </w:pPr>
          </w:p>
        </w:tc>
        <w:tc>
          <w:tcPr>
            <w:tcW w:w="258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304B29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2.1.3 批量导入员工（Excel模板）</w:t>
            </w:r>
          </w:p>
        </w:tc>
        <w:tc>
          <w:tcPr>
            <w:tcW w:w="4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AD5B8A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共性</w:t>
            </w:r>
          </w:p>
        </w:tc>
        <w:tc>
          <w:tcPr>
            <w:tcW w:w="59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A02D58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本企业</w:t>
            </w:r>
          </w:p>
        </w:tc>
      </w:tr>
      <w:tr w14:paraId="168777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12362D9">
            <w:pPr>
              <w:rPr>
                <w:rFonts w:hint="default" w:ascii="var(--dsw-font-markdown-table)" w:hAnsi="var(--dsw-font-markdown-table)" w:eastAsia="var(--dsw-font-markdown-table)" w:cs="var(--dsw-font-markdown-table)"/>
                <w:sz w:val="24"/>
                <w:szCs w:val="24"/>
                <w:woUserID w:val="1"/>
              </w:rPr>
            </w:pPr>
          </w:p>
        </w:tc>
        <w:tc>
          <w:tcPr>
            <w:tcW w:w="9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F05D673">
            <w:pPr>
              <w:rPr>
                <w:rFonts w:hint="default" w:ascii="var(--dsw-font-markdown-table)" w:hAnsi="var(--dsw-font-markdown-table)" w:eastAsia="var(--dsw-font-markdown-table)" w:cs="var(--dsw-font-markdown-table)"/>
                <w:sz w:val="24"/>
                <w:szCs w:val="24"/>
                <w:woUserID w:val="1"/>
              </w:rPr>
            </w:pPr>
          </w:p>
        </w:tc>
        <w:tc>
          <w:tcPr>
            <w:tcW w:w="258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8E01D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2.1.4 证件管理（上传、续期提醒、批量核验）</w:t>
            </w:r>
          </w:p>
        </w:tc>
        <w:tc>
          <w:tcPr>
            <w:tcW w:w="4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F49791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共性</w:t>
            </w:r>
          </w:p>
        </w:tc>
        <w:tc>
          <w:tcPr>
            <w:tcW w:w="59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3F8494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本企业</w:t>
            </w:r>
          </w:p>
        </w:tc>
      </w:tr>
      <w:tr w14:paraId="7EAE28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922E120">
            <w:pPr>
              <w:rPr>
                <w:rFonts w:hint="default" w:ascii="var(--dsw-font-markdown-table)" w:hAnsi="var(--dsw-font-markdown-table)" w:eastAsia="var(--dsw-font-markdown-table)" w:cs="var(--dsw-font-markdown-table)"/>
                <w:sz w:val="24"/>
                <w:szCs w:val="24"/>
                <w:woUserID w:val="1"/>
              </w:rPr>
            </w:pPr>
          </w:p>
        </w:tc>
        <w:tc>
          <w:tcPr>
            <w:tcW w:w="9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93D7149">
            <w:pPr>
              <w:rPr>
                <w:rFonts w:hint="default" w:ascii="var(--dsw-font-markdown-table)" w:hAnsi="var(--dsw-font-markdown-table)" w:eastAsia="var(--dsw-font-markdown-table)" w:cs="var(--dsw-font-markdown-table)"/>
                <w:sz w:val="24"/>
                <w:szCs w:val="24"/>
                <w:woUserID w:val="1"/>
              </w:rPr>
            </w:pPr>
          </w:p>
        </w:tc>
        <w:tc>
          <w:tcPr>
            <w:tcW w:w="258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C6A211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2.1.5 工伤/参保批量核验（调用社保接口）</w:t>
            </w:r>
          </w:p>
        </w:tc>
        <w:tc>
          <w:tcPr>
            <w:tcW w:w="4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F219D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共性</w:t>
            </w:r>
          </w:p>
        </w:tc>
        <w:tc>
          <w:tcPr>
            <w:tcW w:w="59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57041D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本企业</w:t>
            </w:r>
          </w:p>
        </w:tc>
      </w:tr>
      <w:tr w14:paraId="2F5A9A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3AFD314">
            <w:pPr>
              <w:rPr>
                <w:rFonts w:hint="default" w:ascii="var(--dsw-font-markdown-table)" w:hAnsi="var(--dsw-font-markdown-table)" w:eastAsia="var(--dsw-font-markdown-table)" w:cs="var(--dsw-font-markdown-table)"/>
                <w:sz w:val="24"/>
                <w:szCs w:val="24"/>
                <w:woUserID w:val="1"/>
              </w:rPr>
            </w:pPr>
          </w:p>
        </w:tc>
        <w:tc>
          <w:tcPr>
            <w:tcW w:w="9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385E0D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2.2 设备管理</w:t>
            </w:r>
          </w:p>
        </w:tc>
        <w:tc>
          <w:tcPr>
            <w:tcW w:w="258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69828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2.2.1 设备台账（列表、在线状态、故障报修）</w:t>
            </w:r>
          </w:p>
        </w:tc>
        <w:tc>
          <w:tcPr>
            <w:tcW w:w="4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86A05A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共性</w:t>
            </w:r>
          </w:p>
        </w:tc>
        <w:tc>
          <w:tcPr>
            <w:tcW w:w="59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84D9CD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本企业</w:t>
            </w:r>
          </w:p>
        </w:tc>
      </w:tr>
      <w:tr w14:paraId="30816F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0E40C9A">
            <w:pPr>
              <w:rPr>
                <w:rFonts w:hint="default" w:ascii="var(--dsw-font-markdown-table)" w:hAnsi="var(--dsw-font-markdown-table)" w:eastAsia="var(--dsw-font-markdown-table)" w:cs="var(--dsw-font-markdown-table)"/>
                <w:sz w:val="24"/>
                <w:szCs w:val="24"/>
                <w:woUserID w:val="1"/>
              </w:rPr>
            </w:pPr>
          </w:p>
        </w:tc>
        <w:tc>
          <w:tcPr>
            <w:tcW w:w="9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705120">
            <w:pPr>
              <w:rPr>
                <w:rFonts w:hint="default" w:ascii="var(--dsw-font-markdown-table)" w:hAnsi="var(--dsw-font-markdown-table)" w:eastAsia="var(--dsw-font-markdown-table)" w:cs="var(--dsw-font-markdown-table)"/>
                <w:sz w:val="24"/>
                <w:szCs w:val="24"/>
                <w:woUserID w:val="1"/>
              </w:rPr>
            </w:pPr>
          </w:p>
        </w:tc>
        <w:tc>
          <w:tcPr>
            <w:tcW w:w="258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ABBEDF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2.2.2 授权记录（设备使用记录查询）</w:t>
            </w:r>
          </w:p>
        </w:tc>
        <w:tc>
          <w:tcPr>
            <w:tcW w:w="4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44BBB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高危</w:t>
            </w:r>
          </w:p>
        </w:tc>
        <w:tc>
          <w:tcPr>
            <w:tcW w:w="59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4E1C9D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本企业</w:t>
            </w:r>
          </w:p>
        </w:tc>
      </w:tr>
      <w:tr w14:paraId="599589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74BE496">
            <w:pPr>
              <w:rPr>
                <w:rFonts w:hint="default" w:ascii="var(--dsw-font-markdown-table)" w:hAnsi="var(--dsw-font-markdown-table)" w:eastAsia="var(--dsw-font-markdown-table)" w:cs="var(--dsw-font-markdown-table)"/>
                <w:sz w:val="24"/>
                <w:szCs w:val="24"/>
                <w:woUserID w:val="1"/>
              </w:rPr>
            </w:pPr>
          </w:p>
        </w:tc>
        <w:tc>
          <w:tcPr>
            <w:tcW w:w="9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723142">
            <w:pPr>
              <w:rPr>
                <w:rFonts w:hint="default" w:ascii="var(--dsw-font-markdown-table)" w:hAnsi="var(--dsw-font-markdown-table)" w:eastAsia="var(--dsw-font-markdown-table)" w:cs="var(--dsw-font-markdown-table)"/>
                <w:sz w:val="24"/>
                <w:szCs w:val="24"/>
                <w:woUserID w:val="1"/>
              </w:rPr>
            </w:pPr>
          </w:p>
        </w:tc>
        <w:tc>
          <w:tcPr>
            <w:tcW w:w="258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3C398C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2.2.3 物联卡缴费（套餐账单、自动扣款设置）</w:t>
            </w:r>
          </w:p>
        </w:tc>
        <w:tc>
          <w:tcPr>
            <w:tcW w:w="4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89041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共性</w:t>
            </w:r>
          </w:p>
        </w:tc>
        <w:tc>
          <w:tcPr>
            <w:tcW w:w="59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B75E57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本企业</w:t>
            </w:r>
          </w:p>
        </w:tc>
      </w:tr>
      <w:tr w14:paraId="25428F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D1EEBE0">
            <w:pPr>
              <w:rPr>
                <w:rFonts w:hint="default" w:ascii="var(--dsw-font-markdown-table)" w:hAnsi="var(--dsw-font-markdown-table)" w:eastAsia="var(--dsw-font-markdown-table)" w:cs="var(--dsw-font-markdown-table)"/>
                <w:sz w:val="24"/>
                <w:szCs w:val="24"/>
                <w:woUserID w:val="1"/>
              </w:rPr>
            </w:pPr>
          </w:p>
        </w:tc>
        <w:tc>
          <w:tcPr>
            <w:tcW w:w="9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B1F0B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2.3 作业/工资管理</w:t>
            </w:r>
          </w:p>
        </w:tc>
        <w:tc>
          <w:tcPr>
            <w:tcW w:w="258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BB43EF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2.3.1 工资确认（考勤汇总确认、工资总额填写、提交支付申请）</w:t>
            </w:r>
          </w:p>
        </w:tc>
        <w:tc>
          <w:tcPr>
            <w:tcW w:w="4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591FE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劳务</w:t>
            </w:r>
          </w:p>
        </w:tc>
        <w:tc>
          <w:tcPr>
            <w:tcW w:w="59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44897C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本企业</w:t>
            </w:r>
          </w:p>
        </w:tc>
      </w:tr>
      <w:tr w14:paraId="475599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75013D9">
            <w:pPr>
              <w:rPr>
                <w:rFonts w:hint="default" w:ascii="var(--dsw-font-markdown-table)" w:hAnsi="var(--dsw-font-markdown-table)" w:eastAsia="var(--dsw-font-markdown-table)" w:cs="var(--dsw-font-markdown-table)"/>
                <w:sz w:val="24"/>
                <w:szCs w:val="24"/>
                <w:woUserID w:val="1"/>
              </w:rPr>
            </w:pPr>
          </w:p>
        </w:tc>
        <w:tc>
          <w:tcPr>
            <w:tcW w:w="9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F8D5D20">
            <w:pPr>
              <w:rPr>
                <w:rFonts w:hint="default" w:ascii="var(--dsw-font-markdown-table)" w:hAnsi="var(--dsw-font-markdown-table)" w:eastAsia="var(--dsw-font-markdown-table)" w:cs="var(--dsw-font-markdown-table)"/>
                <w:sz w:val="24"/>
                <w:szCs w:val="24"/>
                <w:woUserID w:val="1"/>
              </w:rPr>
            </w:pPr>
          </w:p>
        </w:tc>
        <w:tc>
          <w:tcPr>
            <w:tcW w:w="258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7223BE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2.3.2 工资明细导入（导入Excel、提交代发指令）</w:t>
            </w:r>
          </w:p>
        </w:tc>
        <w:tc>
          <w:tcPr>
            <w:tcW w:w="4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B8611B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劳务</w:t>
            </w:r>
          </w:p>
        </w:tc>
        <w:tc>
          <w:tcPr>
            <w:tcW w:w="59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7E43A0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本企业</w:t>
            </w:r>
          </w:p>
        </w:tc>
      </w:tr>
      <w:tr w14:paraId="3C2DD9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26A58CE">
            <w:pPr>
              <w:rPr>
                <w:rFonts w:hint="default" w:ascii="var(--dsw-font-markdown-table)" w:hAnsi="var(--dsw-font-markdown-table)" w:eastAsia="var(--dsw-font-markdown-table)" w:cs="var(--dsw-font-markdown-table)"/>
                <w:sz w:val="24"/>
                <w:szCs w:val="24"/>
                <w:woUserID w:val="1"/>
              </w:rPr>
            </w:pPr>
          </w:p>
        </w:tc>
        <w:tc>
          <w:tcPr>
            <w:tcW w:w="9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77C591D">
            <w:pPr>
              <w:rPr>
                <w:rFonts w:hint="default" w:ascii="var(--dsw-font-markdown-table)" w:hAnsi="var(--dsw-font-markdown-table)" w:eastAsia="var(--dsw-font-markdown-table)" w:cs="var(--dsw-font-markdown-table)"/>
                <w:sz w:val="24"/>
                <w:szCs w:val="24"/>
                <w:woUserID w:val="1"/>
              </w:rPr>
            </w:pPr>
          </w:p>
        </w:tc>
        <w:tc>
          <w:tcPr>
            <w:tcW w:w="258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5D2872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2.3.3 作业审批（外出作业申请审批、临时授权）</w:t>
            </w:r>
          </w:p>
        </w:tc>
        <w:tc>
          <w:tcPr>
            <w:tcW w:w="4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AE457F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高危</w:t>
            </w:r>
          </w:p>
        </w:tc>
        <w:tc>
          <w:tcPr>
            <w:tcW w:w="59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BA1966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本企业</w:t>
            </w:r>
          </w:p>
        </w:tc>
      </w:tr>
      <w:tr w14:paraId="10A516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3AE5BC1">
            <w:pPr>
              <w:rPr>
                <w:rFonts w:hint="default" w:ascii="var(--dsw-font-markdown-table)" w:hAnsi="var(--dsw-font-markdown-table)" w:eastAsia="var(--dsw-font-markdown-table)" w:cs="var(--dsw-font-markdown-table)"/>
                <w:sz w:val="24"/>
                <w:szCs w:val="24"/>
                <w:woUserID w:val="1"/>
              </w:rPr>
            </w:pPr>
          </w:p>
        </w:tc>
        <w:tc>
          <w:tcPr>
            <w:tcW w:w="9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BCDB8E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2.4 保险管理</w:t>
            </w:r>
          </w:p>
        </w:tc>
        <w:tc>
          <w:tcPr>
            <w:tcW w:w="258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49315E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2.4.1 工伤保险查询（本企业参保状态、缴费记录）</w:t>
            </w:r>
          </w:p>
        </w:tc>
        <w:tc>
          <w:tcPr>
            <w:tcW w:w="4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F3CCDD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共性</w:t>
            </w:r>
          </w:p>
        </w:tc>
        <w:tc>
          <w:tcPr>
            <w:tcW w:w="59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1CAE72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本企业</w:t>
            </w:r>
          </w:p>
        </w:tc>
      </w:tr>
      <w:tr w14:paraId="11DEE2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461FA40">
            <w:pPr>
              <w:rPr>
                <w:rFonts w:hint="default" w:ascii="var(--dsw-font-markdown-table)" w:hAnsi="var(--dsw-font-markdown-table)" w:eastAsia="var(--dsw-font-markdown-table)" w:cs="var(--dsw-font-markdown-table)"/>
                <w:sz w:val="24"/>
                <w:szCs w:val="24"/>
                <w:woUserID w:val="1"/>
              </w:rPr>
            </w:pPr>
          </w:p>
        </w:tc>
        <w:tc>
          <w:tcPr>
            <w:tcW w:w="9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4E313A0">
            <w:pPr>
              <w:rPr>
                <w:rFonts w:hint="default" w:ascii="var(--dsw-font-markdown-table)" w:hAnsi="var(--dsw-font-markdown-table)" w:eastAsia="var(--dsw-font-markdown-table)" w:cs="var(--dsw-font-markdown-table)"/>
                <w:sz w:val="24"/>
                <w:szCs w:val="24"/>
                <w:woUserID w:val="1"/>
              </w:rPr>
            </w:pPr>
          </w:p>
        </w:tc>
        <w:tc>
          <w:tcPr>
            <w:tcW w:w="258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53E410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2.4.2 安责险投保（在线投保/续保、事故预防服务委托）</w:t>
            </w:r>
          </w:p>
        </w:tc>
        <w:tc>
          <w:tcPr>
            <w:tcW w:w="4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D81D73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高危</w:t>
            </w:r>
          </w:p>
        </w:tc>
        <w:tc>
          <w:tcPr>
            <w:tcW w:w="59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B48807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本企业</w:t>
            </w:r>
          </w:p>
        </w:tc>
      </w:tr>
      <w:tr w14:paraId="215DFE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919E753">
            <w:pPr>
              <w:rPr>
                <w:rFonts w:hint="default" w:ascii="var(--dsw-font-markdown-table)" w:hAnsi="var(--dsw-font-markdown-table)" w:eastAsia="var(--dsw-font-markdown-table)" w:cs="var(--dsw-font-markdown-table)"/>
                <w:sz w:val="24"/>
                <w:szCs w:val="24"/>
                <w:woUserID w:val="1"/>
              </w:rPr>
            </w:pPr>
          </w:p>
        </w:tc>
        <w:tc>
          <w:tcPr>
            <w:tcW w:w="9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B14C3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2.5 培训管理</w:t>
            </w:r>
          </w:p>
        </w:tc>
        <w:tc>
          <w:tcPr>
            <w:tcW w:w="258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9E4F9A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2.5.1 培训计划（安排员工培训、学习进度跟踪）</w:t>
            </w:r>
          </w:p>
        </w:tc>
        <w:tc>
          <w:tcPr>
            <w:tcW w:w="4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95E648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共性</w:t>
            </w:r>
          </w:p>
        </w:tc>
        <w:tc>
          <w:tcPr>
            <w:tcW w:w="59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8FE9E0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本企业</w:t>
            </w:r>
          </w:p>
        </w:tc>
      </w:tr>
      <w:tr w14:paraId="1BD5FB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F069C87">
            <w:pPr>
              <w:rPr>
                <w:rFonts w:hint="default" w:ascii="var(--dsw-font-markdown-table)" w:hAnsi="var(--dsw-font-markdown-table)" w:eastAsia="var(--dsw-font-markdown-table)" w:cs="var(--dsw-font-markdown-table)"/>
                <w:sz w:val="24"/>
                <w:szCs w:val="24"/>
                <w:woUserID w:val="1"/>
              </w:rPr>
            </w:pPr>
          </w:p>
        </w:tc>
        <w:tc>
          <w:tcPr>
            <w:tcW w:w="9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AD97162">
            <w:pPr>
              <w:rPr>
                <w:rFonts w:hint="default" w:ascii="var(--dsw-font-markdown-table)" w:hAnsi="var(--dsw-font-markdown-table)" w:eastAsia="var(--dsw-font-markdown-table)" w:cs="var(--dsw-font-markdown-table)"/>
                <w:sz w:val="24"/>
                <w:szCs w:val="24"/>
                <w:woUserID w:val="1"/>
              </w:rPr>
            </w:pPr>
          </w:p>
        </w:tc>
        <w:tc>
          <w:tcPr>
            <w:tcW w:w="258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84ADDB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2.5.2 考试与证书（在线考试、学时证明、电子证书）</w:t>
            </w:r>
          </w:p>
        </w:tc>
        <w:tc>
          <w:tcPr>
            <w:tcW w:w="4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13CCF4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共性</w:t>
            </w:r>
          </w:p>
        </w:tc>
        <w:tc>
          <w:tcPr>
            <w:tcW w:w="59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17B34C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本企业</w:t>
            </w:r>
          </w:p>
        </w:tc>
      </w:tr>
      <w:tr w14:paraId="50E801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83E5127">
            <w:pPr>
              <w:rPr>
                <w:rFonts w:hint="default" w:ascii="var(--dsw-font-markdown-table)" w:hAnsi="var(--dsw-font-markdown-table)" w:eastAsia="var(--dsw-font-markdown-table)" w:cs="var(--dsw-font-markdown-table)"/>
                <w:sz w:val="24"/>
                <w:szCs w:val="24"/>
                <w:woUserID w:val="1"/>
              </w:rPr>
            </w:pPr>
          </w:p>
        </w:tc>
        <w:tc>
          <w:tcPr>
            <w:tcW w:w="9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686CE6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2.6 招聘管理</w:t>
            </w:r>
          </w:p>
        </w:tc>
        <w:tc>
          <w:tcPr>
            <w:tcW w:w="258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641A64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2.6.1 岗位发布（填写岗位名称/薪资/地点/要求、提交审核）</w:t>
            </w:r>
          </w:p>
        </w:tc>
        <w:tc>
          <w:tcPr>
            <w:tcW w:w="4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FBB0DC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共性</w:t>
            </w:r>
          </w:p>
        </w:tc>
        <w:tc>
          <w:tcPr>
            <w:tcW w:w="59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7E6C72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本企业</w:t>
            </w:r>
          </w:p>
        </w:tc>
      </w:tr>
      <w:tr w14:paraId="2CC063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E091342">
            <w:pPr>
              <w:rPr>
                <w:rFonts w:hint="default" w:ascii="var(--dsw-font-markdown-table)" w:hAnsi="var(--dsw-font-markdown-table)" w:eastAsia="var(--dsw-font-markdown-table)" w:cs="var(--dsw-font-markdown-table)"/>
                <w:sz w:val="24"/>
                <w:szCs w:val="24"/>
                <w:woUserID w:val="1"/>
              </w:rPr>
            </w:pPr>
          </w:p>
        </w:tc>
        <w:tc>
          <w:tcPr>
            <w:tcW w:w="9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ED1FDF4">
            <w:pPr>
              <w:rPr>
                <w:rFonts w:hint="default" w:ascii="var(--dsw-font-markdown-table)" w:hAnsi="var(--dsw-font-markdown-table)" w:eastAsia="var(--dsw-font-markdown-table)" w:cs="var(--dsw-font-markdown-table)"/>
                <w:sz w:val="24"/>
                <w:szCs w:val="24"/>
                <w:woUserID w:val="1"/>
              </w:rPr>
            </w:pPr>
          </w:p>
        </w:tc>
        <w:tc>
          <w:tcPr>
            <w:tcW w:w="258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2CBE62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2.6.2 岗位管理（下架、修改、刷新岗位）</w:t>
            </w:r>
          </w:p>
        </w:tc>
        <w:tc>
          <w:tcPr>
            <w:tcW w:w="4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AAA20F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共性</w:t>
            </w:r>
          </w:p>
        </w:tc>
        <w:tc>
          <w:tcPr>
            <w:tcW w:w="59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BEA9AA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本企业</w:t>
            </w:r>
          </w:p>
        </w:tc>
      </w:tr>
      <w:tr w14:paraId="47B661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58BE45A">
            <w:pPr>
              <w:rPr>
                <w:rFonts w:hint="default" w:ascii="var(--dsw-font-markdown-table)" w:hAnsi="var(--dsw-font-markdown-table)" w:eastAsia="var(--dsw-font-markdown-table)" w:cs="var(--dsw-font-markdown-table)"/>
                <w:sz w:val="24"/>
                <w:szCs w:val="24"/>
                <w:woUserID w:val="1"/>
              </w:rPr>
            </w:pPr>
          </w:p>
        </w:tc>
        <w:tc>
          <w:tcPr>
            <w:tcW w:w="9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8139F0">
            <w:pPr>
              <w:rPr>
                <w:rFonts w:hint="default" w:ascii="var(--dsw-font-markdown-table)" w:hAnsi="var(--dsw-font-markdown-table)" w:eastAsia="var(--dsw-font-markdown-table)" w:cs="var(--dsw-font-markdown-table)"/>
                <w:sz w:val="24"/>
                <w:szCs w:val="24"/>
                <w:woUserID w:val="1"/>
              </w:rPr>
            </w:pPr>
          </w:p>
        </w:tc>
        <w:tc>
          <w:tcPr>
            <w:tcW w:w="258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8DB588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2.6.3 简历库（查看投递简历、邀约面试）</w:t>
            </w:r>
          </w:p>
        </w:tc>
        <w:tc>
          <w:tcPr>
            <w:tcW w:w="4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C4CD70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共性</w:t>
            </w:r>
          </w:p>
        </w:tc>
        <w:tc>
          <w:tcPr>
            <w:tcW w:w="59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AE2315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本企业</w:t>
            </w:r>
          </w:p>
        </w:tc>
      </w:tr>
      <w:tr w14:paraId="12C707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CA2EA54">
            <w:pPr>
              <w:rPr>
                <w:rFonts w:hint="default" w:ascii="var(--dsw-font-markdown-table)" w:hAnsi="var(--dsw-font-markdown-table)" w:eastAsia="var(--dsw-font-markdown-table)" w:cs="var(--dsw-font-markdown-table)"/>
                <w:sz w:val="24"/>
                <w:szCs w:val="24"/>
                <w:woUserID w:val="1"/>
              </w:rPr>
            </w:pPr>
          </w:p>
        </w:tc>
        <w:tc>
          <w:tcPr>
            <w:tcW w:w="9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CB07CC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2.7 工会协同</w:t>
            </w:r>
          </w:p>
        </w:tc>
        <w:tc>
          <w:tcPr>
            <w:tcW w:w="258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75487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2.7.1 集体协商查看（查看本企业集体合同、协商记录）</w:t>
            </w:r>
          </w:p>
        </w:tc>
        <w:tc>
          <w:tcPr>
            <w:tcW w:w="4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CA0FED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共性</w:t>
            </w:r>
          </w:p>
        </w:tc>
        <w:tc>
          <w:tcPr>
            <w:tcW w:w="59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B5A3AD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本企业</w:t>
            </w:r>
          </w:p>
        </w:tc>
      </w:tr>
      <w:tr w14:paraId="007739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116E00F">
            <w:pPr>
              <w:rPr>
                <w:rFonts w:hint="default" w:ascii="var(--dsw-font-markdown-table)" w:hAnsi="var(--dsw-font-markdown-table)" w:eastAsia="var(--dsw-font-markdown-table)" w:cs="var(--dsw-font-markdown-table)"/>
                <w:sz w:val="24"/>
                <w:szCs w:val="24"/>
                <w:woUserID w:val="1"/>
              </w:rPr>
            </w:pPr>
          </w:p>
        </w:tc>
        <w:tc>
          <w:tcPr>
            <w:tcW w:w="9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C17DD7">
            <w:pPr>
              <w:rPr>
                <w:rFonts w:hint="default" w:ascii="var(--dsw-font-markdown-table)" w:hAnsi="var(--dsw-font-markdown-table)" w:eastAsia="var(--dsw-font-markdown-table)" w:cs="var(--dsw-font-markdown-table)"/>
                <w:sz w:val="24"/>
                <w:szCs w:val="24"/>
                <w:woUserID w:val="1"/>
              </w:rPr>
            </w:pPr>
          </w:p>
        </w:tc>
        <w:tc>
          <w:tcPr>
            <w:tcW w:w="258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0B4EAD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2.7.2 工会联络（接收工会通知、反馈意见建议）</w:t>
            </w:r>
          </w:p>
        </w:tc>
        <w:tc>
          <w:tcPr>
            <w:tcW w:w="4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A84BFD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共性</w:t>
            </w:r>
          </w:p>
        </w:tc>
        <w:tc>
          <w:tcPr>
            <w:tcW w:w="59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A00552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本企业</w:t>
            </w:r>
          </w:p>
        </w:tc>
      </w:tr>
    </w:tbl>
    <w:p w14:paraId="6C59B85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/>
        <w:ind w:left="0" w:right="0" w:firstLine="0"/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woUserID w:val="1"/>
        </w:rPr>
      </w:pPr>
      <w:r>
        <w:rPr>
          <w:sz w:val="24"/>
          <w:szCs w:val="24"/>
          <w:woUserID w:val="1"/>
        </w:rPr>
        <w:pict>
          <v:rect id="_x0000_i1029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8B9A74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/>
        <w:ind w:left="0" w:right="0" w:firstLine="0"/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woUserID w:val="1"/>
        </w:rPr>
      </w:pPr>
      <w:r>
        <w:rPr>
          <w:rFonts w:hint="eastAsia" w:ascii="Open Sans" w:hAnsi="Open Sans" w:eastAsia="Open Sans" w:cs="Open Sans"/>
          <w:i w:val="0"/>
          <w:iCs w:val="0"/>
          <w:caps w:val="0"/>
          <w:color w:val="0F1115"/>
          <w:spacing w:val="0"/>
          <w:shd w:val="clear" w:fill="FFFFFF"/>
          <w:lang w:eastAsia="zh"/>
          <w:woUserID w:val="1"/>
        </w:rPr>
        <w:t>3</w:t>
      </w: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hd w:val="clear" w:fill="FFFFFF"/>
          <w:woUserID w:val="1"/>
        </w:rPr>
        <w:t>、我的（个人中心与设置）</w:t>
      </w:r>
    </w:p>
    <w:tbl>
      <w:tblPr>
        <w:tblStyle w:val="14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73"/>
        <w:gridCol w:w="1867"/>
        <w:gridCol w:w="4817"/>
        <w:gridCol w:w="920"/>
        <w:gridCol w:w="1314"/>
      </w:tblGrid>
      <w:tr w14:paraId="667128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F0794B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-h" w:hAnsi="var(--dsw-font-markdown-table-h" w:eastAsia="var(--dsw-font-markdown-table-h" w:cs="var(--dsw-font-markdown-table-h"/>
                <w:b/>
                <w:bCs/>
                <w:woUserID w:val="1"/>
              </w:rPr>
            </w:pPr>
            <w:r>
              <w:rPr>
                <w:rFonts w:hint="default" w:ascii="var(--dsw-font-markdown-table-h" w:hAnsi="var(--dsw-font-markdown-table-h" w:eastAsia="var(--dsw-font-markdown-table-h" w:cs="var(--dsw-font-markdown-table-h"/>
                <w:b/>
                <w:bCs/>
                <w:kern w:val="0"/>
                <w:sz w:val="24"/>
                <w:szCs w:val="24"/>
                <w:lang w:val="en-US" w:eastAsia="zh-CN" w:bidi="ar"/>
                <w:woUserID w:val="1"/>
              </w:rPr>
              <w:t>一级模块</w:t>
            </w:r>
          </w:p>
        </w:tc>
        <w:tc>
          <w:tcPr>
            <w:tcW w:w="9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085247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-h" w:hAnsi="var(--dsw-font-markdown-table-h" w:eastAsia="var(--dsw-font-markdown-table-h" w:cs="var(--dsw-font-markdown-table-h"/>
                <w:b/>
                <w:bCs/>
                <w:woUserID w:val="1"/>
              </w:rPr>
            </w:pPr>
            <w:r>
              <w:rPr>
                <w:rFonts w:hint="default" w:ascii="var(--dsw-font-markdown-table-h" w:hAnsi="var(--dsw-font-markdown-table-h" w:eastAsia="var(--dsw-font-markdown-table-h" w:cs="var(--dsw-font-markdown-table-h"/>
                <w:b/>
                <w:bCs/>
                <w:kern w:val="0"/>
                <w:sz w:val="24"/>
                <w:szCs w:val="24"/>
                <w:lang w:val="en-US" w:eastAsia="zh-CN" w:bidi="ar"/>
                <w:woUserID w:val="1"/>
              </w:rPr>
              <w:t>二级模块</w:t>
            </w:r>
          </w:p>
        </w:tc>
        <w:tc>
          <w:tcPr>
            <w:tcW w:w="24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CBD37A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-h" w:hAnsi="var(--dsw-font-markdown-table-h" w:eastAsia="var(--dsw-font-markdown-table-h" w:cs="var(--dsw-font-markdown-table-h"/>
                <w:b/>
                <w:bCs/>
                <w:woUserID w:val="1"/>
              </w:rPr>
            </w:pPr>
            <w:r>
              <w:rPr>
                <w:rFonts w:hint="default" w:ascii="var(--dsw-font-markdown-table-h" w:hAnsi="var(--dsw-font-markdown-table-h" w:eastAsia="var(--dsw-font-markdown-table-h" w:cs="var(--dsw-font-markdown-table-h"/>
                <w:b/>
                <w:bCs/>
                <w:kern w:val="0"/>
                <w:sz w:val="24"/>
                <w:szCs w:val="24"/>
                <w:lang w:val="en-US" w:eastAsia="zh-CN" w:bidi="ar"/>
                <w:woUserID w:val="1"/>
              </w:rPr>
              <w:t>三级模块</w:t>
            </w:r>
          </w:p>
        </w:tc>
        <w:tc>
          <w:tcPr>
            <w:tcW w:w="4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C640E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-h" w:hAnsi="var(--dsw-font-markdown-table-h" w:eastAsia="var(--dsw-font-markdown-table-h" w:cs="var(--dsw-font-markdown-table-h"/>
                <w:b/>
                <w:bCs/>
                <w:woUserID w:val="1"/>
              </w:rPr>
            </w:pPr>
            <w:r>
              <w:rPr>
                <w:rFonts w:hint="default" w:ascii="var(--dsw-font-markdown-table-h" w:hAnsi="var(--dsw-font-markdown-table-h" w:eastAsia="var(--dsw-font-markdown-table-h" w:cs="var(--dsw-font-markdown-table-h"/>
                <w:b/>
                <w:bCs/>
                <w:kern w:val="0"/>
                <w:sz w:val="24"/>
                <w:szCs w:val="24"/>
                <w:lang w:val="en-US" w:eastAsia="zh-CN" w:bidi="ar"/>
                <w:woUserID w:val="1"/>
              </w:rPr>
              <w:t>归属</w:t>
            </w:r>
          </w:p>
        </w:tc>
        <w:tc>
          <w:tcPr>
            <w:tcW w:w="65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174024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-h" w:hAnsi="var(--dsw-font-markdown-table-h" w:eastAsia="var(--dsw-font-markdown-table-h" w:cs="var(--dsw-font-markdown-table-h"/>
                <w:b/>
                <w:bCs/>
                <w:woUserID w:val="1"/>
              </w:rPr>
            </w:pPr>
            <w:r>
              <w:rPr>
                <w:rFonts w:hint="default" w:ascii="var(--dsw-font-markdown-table-h" w:hAnsi="var(--dsw-font-markdown-table-h" w:eastAsia="var(--dsw-font-markdown-table-h" w:cs="var(--dsw-font-markdown-table-h"/>
                <w:b/>
                <w:bCs/>
                <w:kern w:val="0"/>
                <w:sz w:val="24"/>
                <w:szCs w:val="24"/>
                <w:lang w:val="en-US" w:eastAsia="zh-CN" w:bidi="ar"/>
                <w:woUserID w:val="1"/>
              </w:rPr>
              <w:t>四级权限</w:t>
            </w:r>
          </w:p>
        </w:tc>
      </w:tr>
      <w:tr w14:paraId="2BC38C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4F82CC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b/>
                <w:bCs/>
                <w:kern w:val="0"/>
                <w:sz w:val="24"/>
                <w:szCs w:val="24"/>
                <w:lang w:val="en-US" w:eastAsia="zh-CN" w:bidi="ar"/>
                <w:woUserID w:val="1"/>
              </w:rPr>
              <w:t>我的</w:t>
            </w:r>
          </w:p>
        </w:tc>
        <w:tc>
          <w:tcPr>
            <w:tcW w:w="9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AFF40C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3.1 个人信息</w:t>
            </w:r>
          </w:p>
        </w:tc>
        <w:tc>
          <w:tcPr>
            <w:tcW w:w="24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C547EF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3.1.1 头像、姓名、职务、手机号</w:t>
            </w:r>
          </w:p>
        </w:tc>
        <w:tc>
          <w:tcPr>
            <w:tcW w:w="4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3F3230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共性</w:t>
            </w:r>
          </w:p>
        </w:tc>
        <w:tc>
          <w:tcPr>
            <w:tcW w:w="65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929819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本人</w:t>
            </w:r>
          </w:p>
        </w:tc>
      </w:tr>
      <w:tr w14:paraId="191565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AD5A9F1">
            <w:pPr>
              <w:rPr>
                <w:rFonts w:hint="default" w:ascii="var(--dsw-font-markdown-table)" w:hAnsi="var(--dsw-font-markdown-table)" w:eastAsia="var(--dsw-font-markdown-table)" w:cs="var(--dsw-font-markdown-table)"/>
                <w:sz w:val="24"/>
                <w:szCs w:val="24"/>
                <w:woUserID w:val="1"/>
              </w:rPr>
            </w:pPr>
          </w:p>
        </w:tc>
        <w:tc>
          <w:tcPr>
            <w:tcW w:w="9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EE2435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3.2 企业信息</w:t>
            </w:r>
          </w:p>
        </w:tc>
        <w:tc>
          <w:tcPr>
            <w:tcW w:w="24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C3A0FA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3.2.1 企业名称、统一信用代码、行业、联系方式</w:t>
            </w:r>
          </w:p>
        </w:tc>
        <w:tc>
          <w:tcPr>
            <w:tcW w:w="4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CAF5C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共性</w:t>
            </w:r>
          </w:p>
        </w:tc>
        <w:tc>
          <w:tcPr>
            <w:tcW w:w="65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AE6597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本企业</w:t>
            </w:r>
          </w:p>
        </w:tc>
      </w:tr>
      <w:tr w14:paraId="136CBA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9075B62">
            <w:pPr>
              <w:rPr>
                <w:rFonts w:hint="default" w:ascii="var(--dsw-font-markdown-table)" w:hAnsi="var(--dsw-font-markdown-table)" w:eastAsia="var(--dsw-font-markdown-table)" w:cs="var(--dsw-font-markdown-table)"/>
                <w:sz w:val="24"/>
                <w:szCs w:val="24"/>
                <w:woUserID w:val="1"/>
              </w:rPr>
            </w:pPr>
          </w:p>
        </w:tc>
        <w:tc>
          <w:tcPr>
            <w:tcW w:w="9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1FF46C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3.3 账号安全</w:t>
            </w:r>
          </w:p>
        </w:tc>
        <w:tc>
          <w:tcPr>
            <w:tcW w:w="24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00A21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3.3.1 修改密码、人脸识别设置</w:t>
            </w:r>
          </w:p>
        </w:tc>
        <w:tc>
          <w:tcPr>
            <w:tcW w:w="4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E4A09D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共性</w:t>
            </w:r>
          </w:p>
        </w:tc>
        <w:tc>
          <w:tcPr>
            <w:tcW w:w="65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C09FF4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本人</w:t>
            </w:r>
          </w:p>
        </w:tc>
      </w:tr>
      <w:tr w14:paraId="6D2176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544C341">
            <w:pPr>
              <w:rPr>
                <w:rFonts w:hint="default" w:ascii="var(--dsw-font-markdown-table)" w:hAnsi="var(--dsw-font-markdown-table)" w:eastAsia="var(--dsw-font-markdown-table)" w:cs="var(--dsw-font-markdown-table)"/>
                <w:sz w:val="24"/>
                <w:szCs w:val="24"/>
                <w:woUserID w:val="1"/>
              </w:rPr>
            </w:pPr>
          </w:p>
        </w:tc>
        <w:tc>
          <w:tcPr>
            <w:tcW w:w="9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03EA33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3.4 消息中心</w:t>
            </w:r>
          </w:p>
        </w:tc>
        <w:tc>
          <w:tcPr>
            <w:tcW w:w="24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07197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3.4.1 系统通知、预警推送、任务提醒</w:t>
            </w:r>
          </w:p>
        </w:tc>
        <w:tc>
          <w:tcPr>
            <w:tcW w:w="4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BE7474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共性</w:t>
            </w:r>
          </w:p>
        </w:tc>
        <w:tc>
          <w:tcPr>
            <w:tcW w:w="65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7A40E9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本企业</w:t>
            </w:r>
          </w:p>
        </w:tc>
      </w:tr>
      <w:tr w14:paraId="4A9C5C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2F6F91D">
            <w:pPr>
              <w:rPr>
                <w:rFonts w:hint="default" w:ascii="var(--dsw-font-markdown-table)" w:hAnsi="var(--dsw-font-markdown-table)" w:eastAsia="var(--dsw-font-markdown-table)" w:cs="var(--dsw-font-markdown-table)"/>
                <w:sz w:val="24"/>
                <w:szCs w:val="24"/>
                <w:woUserID w:val="1"/>
              </w:rPr>
            </w:pPr>
          </w:p>
        </w:tc>
        <w:tc>
          <w:tcPr>
            <w:tcW w:w="9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A8B502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3.5 帮助与反馈</w:t>
            </w:r>
          </w:p>
        </w:tc>
        <w:tc>
          <w:tcPr>
            <w:tcW w:w="24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AE85A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3.5.1 常见问题、在线客服、意见反馈</w:t>
            </w:r>
          </w:p>
        </w:tc>
        <w:tc>
          <w:tcPr>
            <w:tcW w:w="4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384E16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共性</w:t>
            </w:r>
          </w:p>
        </w:tc>
        <w:tc>
          <w:tcPr>
            <w:tcW w:w="65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07D789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本人</w:t>
            </w:r>
          </w:p>
        </w:tc>
      </w:tr>
      <w:tr w14:paraId="2A33B2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BCE3C7D">
            <w:pPr>
              <w:rPr>
                <w:rFonts w:hint="default" w:ascii="var(--dsw-font-markdown-table)" w:hAnsi="var(--dsw-font-markdown-table)" w:eastAsia="var(--dsw-font-markdown-table)" w:cs="var(--dsw-font-markdown-table)"/>
                <w:sz w:val="24"/>
                <w:szCs w:val="24"/>
                <w:woUserID w:val="1"/>
              </w:rPr>
            </w:pPr>
          </w:p>
        </w:tc>
        <w:tc>
          <w:tcPr>
            <w:tcW w:w="9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5D8AC3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3.6 设置</w:t>
            </w:r>
          </w:p>
        </w:tc>
        <w:tc>
          <w:tcPr>
            <w:tcW w:w="24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D410FB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3.6.1 清理缓存、退出登录</w:t>
            </w:r>
          </w:p>
        </w:tc>
        <w:tc>
          <w:tcPr>
            <w:tcW w:w="4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4B78B4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共性</w:t>
            </w:r>
          </w:p>
        </w:tc>
        <w:tc>
          <w:tcPr>
            <w:tcW w:w="65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478386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本人</w:t>
            </w:r>
          </w:p>
        </w:tc>
      </w:tr>
    </w:tbl>
    <w:p w14:paraId="504A74A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/>
        <w:ind w:left="0" w:right="0" w:firstLine="480" w:firstLineChars="200"/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woUserID w:val="1"/>
        </w:rPr>
      </w:pPr>
    </w:p>
    <w:tbl>
      <w:tblPr>
        <w:tblStyle w:val="14"/>
        <w:tblpPr w:leftFromText="180" w:rightFromText="180" w:vertAnchor="page" w:horzAnchor="page" w:tblpX="1051" w:tblpY="1446"/>
        <w:tblOverlap w:val="never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66"/>
        <w:gridCol w:w="1932"/>
        <w:gridCol w:w="4433"/>
        <w:gridCol w:w="1425"/>
      </w:tblGrid>
      <w:tr w14:paraId="760B25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435A1D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b/>
                <w:bCs/>
                <w:kern w:val="0"/>
                <w:sz w:val="24"/>
                <w:szCs w:val="24"/>
                <w:lang w:val="en-US" w:eastAsia="zh-CN" w:bidi="ar"/>
                <w:woUserID w:val="1"/>
              </w:rPr>
              <w:t>待机界面</w:t>
            </w:r>
          </w:p>
        </w:tc>
        <w:tc>
          <w:tcPr>
            <w:tcW w:w="9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C3E7BA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1.1 设备信息</w:t>
            </w:r>
          </w:p>
        </w:tc>
        <w:tc>
          <w:tcPr>
            <w:tcW w:w="22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432F43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设备名称、当前日期时间</w:t>
            </w:r>
          </w:p>
        </w:tc>
        <w:tc>
          <w:tcPr>
            <w:tcW w:w="7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E0CA75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设备所属企业</w:t>
            </w:r>
          </w:p>
        </w:tc>
      </w:tr>
      <w:tr w14:paraId="33D63E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ACE3ABC">
            <w:pPr>
              <w:rPr>
                <w:rFonts w:hint="default" w:ascii="var(--dsw-font-markdown-table)" w:hAnsi="var(--dsw-font-markdown-table)" w:eastAsia="var(--dsw-font-markdown-table)" w:cs="var(--dsw-font-markdown-table)"/>
                <w:sz w:val="24"/>
                <w:szCs w:val="24"/>
                <w:woUserID w:val="1"/>
              </w:rPr>
            </w:pPr>
          </w:p>
        </w:tc>
        <w:tc>
          <w:tcPr>
            <w:tcW w:w="9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C6F02F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1.2 操作入口</w:t>
            </w:r>
          </w:p>
        </w:tc>
        <w:tc>
          <w:tcPr>
            <w:tcW w:w="22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5E9466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“刷脸登录”主按钮、“使用帮助”、“投诉建议”</w:t>
            </w:r>
          </w:p>
        </w:tc>
        <w:tc>
          <w:tcPr>
            <w:tcW w:w="7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113F64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设备所属企业</w:t>
            </w:r>
          </w:p>
        </w:tc>
      </w:tr>
      <w:tr w14:paraId="772061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61DF2FA">
            <w:pPr>
              <w:rPr>
                <w:rFonts w:hint="default" w:ascii="var(--dsw-font-markdown-table)" w:hAnsi="var(--dsw-font-markdown-table)" w:eastAsia="var(--dsw-font-markdown-table)" w:cs="var(--dsw-font-markdown-table)"/>
                <w:sz w:val="24"/>
                <w:szCs w:val="24"/>
                <w:woUserID w:val="1"/>
              </w:rPr>
            </w:pPr>
          </w:p>
        </w:tc>
        <w:tc>
          <w:tcPr>
            <w:tcW w:w="9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A015B8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1.3 找工作入口</w:t>
            </w:r>
          </w:p>
        </w:tc>
        <w:tc>
          <w:tcPr>
            <w:tcW w:w="22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8E9C32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扫码或点击跳转招聘页面</w:t>
            </w:r>
          </w:p>
        </w:tc>
        <w:tc>
          <w:tcPr>
            <w:tcW w:w="7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DC98CA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全省</w:t>
            </w:r>
          </w:p>
        </w:tc>
      </w:tr>
      <w:tr w14:paraId="24B00D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FEE3F4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b/>
                <w:bCs/>
                <w:kern w:val="0"/>
                <w:sz w:val="24"/>
                <w:szCs w:val="24"/>
                <w:lang w:val="en-US" w:eastAsia="zh-CN" w:bidi="ar"/>
                <w:woUserID w:val="1"/>
              </w:rPr>
              <w:t>人脸识别登录</w:t>
            </w:r>
          </w:p>
        </w:tc>
        <w:tc>
          <w:tcPr>
            <w:tcW w:w="9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9077FC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2.1 人脸采集</w:t>
            </w:r>
          </w:p>
        </w:tc>
        <w:tc>
          <w:tcPr>
            <w:tcW w:w="22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B72A7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启动摄像头、活体检测</w:t>
            </w:r>
          </w:p>
        </w:tc>
        <w:tc>
          <w:tcPr>
            <w:tcW w:w="7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5D6955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本人</w:t>
            </w:r>
          </w:p>
        </w:tc>
      </w:tr>
      <w:tr w14:paraId="0EDA16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4AFC1A0">
            <w:pPr>
              <w:rPr>
                <w:rFonts w:hint="default" w:ascii="var(--dsw-font-markdown-table)" w:hAnsi="var(--dsw-font-markdown-table)" w:eastAsia="var(--dsw-font-markdown-table)" w:cs="var(--dsw-font-markdown-table)"/>
                <w:sz w:val="24"/>
                <w:szCs w:val="24"/>
                <w:woUserID w:val="1"/>
              </w:rPr>
            </w:pPr>
          </w:p>
        </w:tc>
        <w:tc>
          <w:tcPr>
            <w:tcW w:w="9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B7A7E9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2.2 身份验证</w:t>
            </w:r>
          </w:p>
        </w:tc>
        <w:tc>
          <w:tcPr>
            <w:tcW w:w="22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ECE93F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与平台人脸库比对（阈值≥0.85）</w:t>
            </w:r>
          </w:p>
        </w:tc>
        <w:tc>
          <w:tcPr>
            <w:tcW w:w="7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A9845E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本人</w:t>
            </w:r>
          </w:p>
        </w:tc>
      </w:tr>
      <w:tr w14:paraId="5ABF74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6CCB5C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highlight w:val="yellow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b/>
                <w:bCs/>
                <w:kern w:val="0"/>
                <w:sz w:val="24"/>
                <w:szCs w:val="24"/>
                <w:highlight w:val="yellow"/>
                <w:lang w:val="en-US" w:eastAsia="zh-CN" w:bidi="ar"/>
                <w:woUserID w:val="1"/>
              </w:rPr>
              <w:t>个人主界面</w:t>
            </w:r>
          </w:p>
        </w:tc>
        <w:tc>
          <w:tcPr>
            <w:tcW w:w="9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190275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highlight w:val="yellow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highlight w:val="yellow"/>
                <w:lang w:val="en-US" w:eastAsia="zh-CN" w:bidi="ar"/>
                <w:woUserID w:val="1"/>
              </w:rPr>
              <w:t>3.1 上班打卡</w:t>
            </w:r>
          </w:p>
        </w:tc>
        <w:tc>
          <w:tcPr>
            <w:tcW w:w="22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6A63F2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highlight w:val="yellow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highlight w:val="yellow"/>
                <w:lang w:val="en-US" w:eastAsia="zh-CN" w:bidi="ar"/>
                <w:woUserID w:val="1"/>
              </w:rPr>
              <w:t>二次刷脸、记录时间、迟到标记</w:t>
            </w:r>
          </w:p>
        </w:tc>
        <w:tc>
          <w:tcPr>
            <w:tcW w:w="7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174A77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highlight w:val="yellow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highlight w:val="yellow"/>
                <w:lang w:val="en-US" w:eastAsia="zh-CN" w:bidi="ar"/>
                <w:woUserID w:val="1"/>
              </w:rPr>
              <w:t>本人</w:t>
            </w:r>
          </w:p>
        </w:tc>
      </w:tr>
      <w:tr w14:paraId="169F14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ECD410">
            <w:pPr>
              <w:rPr>
                <w:rFonts w:hint="default" w:ascii="var(--dsw-font-markdown-table)" w:hAnsi="var(--dsw-font-markdown-table)" w:eastAsia="var(--dsw-font-markdown-table)" w:cs="var(--dsw-font-markdown-table)"/>
                <w:sz w:val="24"/>
                <w:szCs w:val="24"/>
                <w:highlight w:val="yellow"/>
                <w:woUserID w:val="1"/>
              </w:rPr>
            </w:pPr>
          </w:p>
        </w:tc>
        <w:tc>
          <w:tcPr>
            <w:tcW w:w="9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DDFAB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highlight w:val="yellow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highlight w:val="yellow"/>
                <w:lang w:val="en-US" w:eastAsia="zh-CN" w:bidi="ar"/>
                <w:woUserID w:val="1"/>
              </w:rPr>
              <w:t>3.2 下班打卡</w:t>
            </w:r>
          </w:p>
        </w:tc>
        <w:tc>
          <w:tcPr>
            <w:tcW w:w="22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4D934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highlight w:val="yellow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highlight w:val="yellow"/>
                <w:lang w:val="en-US" w:eastAsia="zh-CN" w:bidi="ar"/>
                <w:woUserID w:val="1"/>
              </w:rPr>
              <w:t>二次刷脸、记录时间、逻辑校验</w:t>
            </w:r>
          </w:p>
        </w:tc>
        <w:tc>
          <w:tcPr>
            <w:tcW w:w="7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A33F52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highlight w:val="yellow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highlight w:val="yellow"/>
                <w:lang w:val="en-US" w:eastAsia="zh-CN" w:bidi="ar"/>
                <w:woUserID w:val="1"/>
              </w:rPr>
              <w:t>本人</w:t>
            </w:r>
          </w:p>
        </w:tc>
      </w:tr>
      <w:tr w14:paraId="224F7F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826177C">
            <w:pPr>
              <w:rPr>
                <w:rFonts w:hint="default" w:ascii="var(--dsw-font-markdown-table)" w:hAnsi="var(--dsw-font-markdown-table)" w:eastAsia="var(--dsw-font-markdown-table)" w:cs="var(--dsw-font-markdown-table)"/>
                <w:sz w:val="24"/>
                <w:szCs w:val="24"/>
                <w:highlight w:val="yellow"/>
                <w:woUserID w:val="1"/>
              </w:rPr>
            </w:pPr>
          </w:p>
        </w:tc>
        <w:tc>
          <w:tcPr>
            <w:tcW w:w="9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86774D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highlight w:val="yellow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highlight w:val="yellow"/>
                <w:lang w:val="en-US" w:eastAsia="zh-CN" w:bidi="ar"/>
                <w:woUserID w:val="1"/>
              </w:rPr>
              <w:t>3.3 考勤查询</w:t>
            </w:r>
          </w:p>
        </w:tc>
        <w:tc>
          <w:tcPr>
            <w:tcW w:w="22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088AA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highlight w:val="yellow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highlight w:val="yellow"/>
                <w:lang w:val="en-US" w:eastAsia="zh-CN" w:bidi="ar"/>
                <w:woUserID w:val="1"/>
              </w:rPr>
              <w:t>考勤日历、每日明细</w:t>
            </w:r>
          </w:p>
        </w:tc>
        <w:tc>
          <w:tcPr>
            <w:tcW w:w="7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CD5926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highlight w:val="yellow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highlight w:val="yellow"/>
                <w:lang w:val="en-US" w:eastAsia="zh-CN" w:bidi="ar"/>
                <w:woUserID w:val="1"/>
              </w:rPr>
              <w:t>本人</w:t>
            </w:r>
          </w:p>
        </w:tc>
      </w:tr>
      <w:tr w14:paraId="05BF59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422F49F">
            <w:pPr>
              <w:rPr>
                <w:rFonts w:hint="eastAsia" w:ascii="var(--dsw-font-markdown-table)" w:hAnsi="var(--dsw-font-markdown-table)" w:eastAsia="var(--dsw-font-markdown-table)" w:cs="var(--dsw-font-markdown-table)"/>
                <w:sz w:val="24"/>
                <w:szCs w:val="24"/>
                <w:highlight w:val="yellow"/>
                <w:lang w:eastAsia="zh"/>
                <w:woUserID w:val="1"/>
              </w:rPr>
            </w:pPr>
            <w:r>
              <w:rPr>
                <w:rFonts w:hint="eastAsia" w:ascii="var(--dsw-font-markdown-table)" w:hAnsi="var(--dsw-font-markdown-table)" w:eastAsia="var(--dsw-font-markdown-table)" w:cs="var(--dsw-font-markdown-table)"/>
                <w:sz w:val="24"/>
                <w:szCs w:val="24"/>
                <w:highlight w:val="red"/>
                <w:lang w:eastAsia="zh"/>
                <w:woUserID w:val="1"/>
              </w:rPr>
              <w:t>这一部分按APP专项的设计搞</w:t>
            </w:r>
          </w:p>
        </w:tc>
        <w:tc>
          <w:tcPr>
            <w:tcW w:w="9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A07EDD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highlight w:val="yellow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highlight w:val="yellow"/>
                <w:lang w:val="en-US" w:eastAsia="zh-CN" w:bidi="ar"/>
                <w:woUserID w:val="1"/>
              </w:rPr>
              <w:t>3.4 工资查询</w:t>
            </w:r>
          </w:p>
        </w:tc>
        <w:tc>
          <w:tcPr>
            <w:tcW w:w="22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ED0946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highlight w:val="yellow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highlight w:val="yellow"/>
                <w:lang w:val="en-US" w:eastAsia="zh-CN" w:bidi="ar"/>
                <w:woUserID w:val="1"/>
              </w:rPr>
              <w:t>最近6个月工资列表、详情</w:t>
            </w:r>
          </w:p>
        </w:tc>
        <w:tc>
          <w:tcPr>
            <w:tcW w:w="7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943838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highlight w:val="yellow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highlight w:val="yellow"/>
                <w:lang w:val="en-US" w:eastAsia="zh-CN" w:bidi="ar"/>
                <w:woUserID w:val="1"/>
              </w:rPr>
              <w:t>本人</w:t>
            </w:r>
          </w:p>
        </w:tc>
      </w:tr>
      <w:tr w14:paraId="05CB87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EB85AC6">
            <w:pPr>
              <w:rPr>
                <w:rFonts w:hint="default" w:ascii="var(--dsw-font-markdown-table)" w:hAnsi="var(--dsw-font-markdown-table)" w:eastAsia="var(--dsw-font-markdown-table)" w:cs="var(--dsw-font-markdown-table)"/>
                <w:sz w:val="24"/>
                <w:szCs w:val="24"/>
                <w:highlight w:val="yellow"/>
                <w:woUserID w:val="1"/>
              </w:rPr>
            </w:pPr>
          </w:p>
        </w:tc>
        <w:tc>
          <w:tcPr>
            <w:tcW w:w="9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02267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highlight w:val="yellow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highlight w:val="yellow"/>
                <w:lang w:val="en-US" w:eastAsia="zh-CN" w:bidi="ar"/>
                <w:woUserID w:val="1"/>
              </w:rPr>
              <w:t>3.5 个税查询</w:t>
            </w:r>
          </w:p>
        </w:tc>
        <w:tc>
          <w:tcPr>
            <w:tcW w:w="22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A9D8C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highlight w:val="yellow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highlight w:val="yellow"/>
                <w:lang w:val="en-US" w:eastAsia="zh-CN" w:bidi="ar"/>
                <w:woUserID w:val="1"/>
              </w:rPr>
              <w:t>年度汇总、月度明细</w:t>
            </w:r>
          </w:p>
        </w:tc>
        <w:tc>
          <w:tcPr>
            <w:tcW w:w="7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9140BA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highlight w:val="yellow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highlight w:val="yellow"/>
                <w:lang w:val="en-US" w:eastAsia="zh-CN" w:bidi="ar"/>
                <w:woUserID w:val="1"/>
              </w:rPr>
              <w:t>本人</w:t>
            </w:r>
          </w:p>
        </w:tc>
      </w:tr>
      <w:tr w14:paraId="3765CD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F87B752">
            <w:pPr>
              <w:rPr>
                <w:rFonts w:hint="default" w:ascii="var(--dsw-font-markdown-table)" w:hAnsi="var(--dsw-font-markdown-table)" w:eastAsia="var(--dsw-font-markdown-table)" w:cs="var(--dsw-font-markdown-table)"/>
                <w:sz w:val="24"/>
                <w:szCs w:val="24"/>
                <w:highlight w:val="yellow"/>
                <w:woUserID w:val="1"/>
              </w:rPr>
            </w:pPr>
          </w:p>
        </w:tc>
        <w:tc>
          <w:tcPr>
            <w:tcW w:w="9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E7C017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highlight w:val="yellow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highlight w:val="yellow"/>
                <w:lang w:val="en-US" w:eastAsia="zh-CN" w:bidi="ar"/>
                <w:woUserID w:val="1"/>
              </w:rPr>
              <w:t>3.6 社保查询</w:t>
            </w:r>
          </w:p>
        </w:tc>
        <w:tc>
          <w:tcPr>
            <w:tcW w:w="22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CA37D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highlight w:val="yellow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highlight w:val="yellow"/>
                <w:lang w:val="en-US" w:eastAsia="zh-CN" w:bidi="ar"/>
                <w:woUserID w:val="1"/>
              </w:rPr>
              <w:t>参保状态、缴费记录</w:t>
            </w:r>
          </w:p>
        </w:tc>
        <w:tc>
          <w:tcPr>
            <w:tcW w:w="7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6EAF18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highlight w:val="yellow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highlight w:val="yellow"/>
                <w:lang w:val="en-US" w:eastAsia="zh-CN" w:bidi="ar"/>
                <w:woUserID w:val="1"/>
              </w:rPr>
              <w:t>本人</w:t>
            </w:r>
          </w:p>
        </w:tc>
      </w:tr>
      <w:tr w14:paraId="7275A7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87CE3F6">
            <w:pPr>
              <w:rPr>
                <w:rFonts w:hint="default" w:ascii="var(--dsw-font-markdown-table)" w:hAnsi="var(--dsw-font-markdown-table)" w:eastAsia="var(--dsw-font-markdown-table)" w:cs="var(--dsw-font-markdown-table)"/>
                <w:sz w:val="24"/>
                <w:szCs w:val="24"/>
                <w:highlight w:val="yellow"/>
                <w:woUserID w:val="1"/>
              </w:rPr>
            </w:pPr>
          </w:p>
        </w:tc>
        <w:tc>
          <w:tcPr>
            <w:tcW w:w="9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26C143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highlight w:val="yellow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highlight w:val="yellow"/>
                <w:lang w:val="en-US" w:eastAsia="zh-CN" w:bidi="ar"/>
                <w:woUserID w:val="1"/>
              </w:rPr>
              <w:t>3.7 投诉举报</w:t>
            </w:r>
          </w:p>
        </w:tc>
        <w:tc>
          <w:tcPr>
            <w:tcW w:w="22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AF2A62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highlight w:val="yellow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highlight w:val="yellow"/>
                <w:lang w:val="en-US" w:eastAsia="zh-CN" w:bidi="ar"/>
                <w:woUserID w:val="1"/>
              </w:rPr>
              <w:t>投诉类型、内容填写、证据上传（可同步工会）</w:t>
            </w:r>
          </w:p>
        </w:tc>
        <w:tc>
          <w:tcPr>
            <w:tcW w:w="7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2EFEAD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highlight w:val="yellow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highlight w:val="yellow"/>
                <w:lang w:val="en-US" w:eastAsia="zh-CN" w:bidi="ar"/>
                <w:woUserID w:val="1"/>
              </w:rPr>
              <w:t>本人</w:t>
            </w:r>
          </w:p>
        </w:tc>
      </w:tr>
      <w:tr w14:paraId="7E85EA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958CD52">
            <w:pPr>
              <w:rPr>
                <w:rFonts w:hint="default" w:ascii="var(--dsw-font-markdown-table)" w:hAnsi="var(--dsw-font-markdown-table)" w:eastAsia="var(--dsw-font-markdown-table)" w:cs="var(--dsw-font-markdown-table)"/>
                <w:sz w:val="24"/>
                <w:szCs w:val="24"/>
                <w:highlight w:val="yellow"/>
                <w:woUserID w:val="1"/>
              </w:rPr>
            </w:pPr>
          </w:p>
        </w:tc>
        <w:tc>
          <w:tcPr>
            <w:tcW w:w="9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970789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highlight w:val="yellow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highlight w:val="yellow"/>
                <w:lang w:val="en-US" w:eastAsia="zh-CN" w:bidi="ar"/>
                <w:woUserID w:val="1"/>
              </w:rPr>
              <w:t>3.8 找工作</w:t>
            </w:r>
          </w:p>
        </w:tc>
        <w:tc>
          <w:tcPr>
            <w:tcW w:w="22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AB4C49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highlight w:val="yellow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highlight w:val="yellow"/>
                <w:lang w:val="en-US" w:eastAsia="zh-CN" w:bidi="ar"/>
                <w:woUserID w:val="1"/>
              </w:rPr>
              <w:t>岗位浏览、附近岗位、扫码应聘</w:t>
            </w:r>
          </w:p>
        </w:tc>
        <w:tc>
          <w:tcPr>
            <w:tcW w:w="7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0DD25C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highlight w:val="yellow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highlight w:val="yellow"/>
                <w:lang w:val="en-US" w:eastAsia="zh-CN" w:bidi="ar"/>
                <w:woUserID w:val="1"/>
              </w:rPr>
              <w:t>全省</w:t>
            </w:r>
          </w:p>
        </w:tc>
      </w:tr>
      <w:tr w14:paraId="435A11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AAE19B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b/>
                <w:bCs/>
                <w:kern w:val="0"/>
                <w:sz w:val="24"/>
                <w:szCs w:val="24"/>
                <w:lang w:val="en-US" w:eastAsia="zh-CN" w:bidi="ar"/>
                <w:woUserID w:val="1"/>
              </w:rPr>
              <w:t>设备管理（管理员）</w:t>
            </w:r>
          </w:p>
        </w:tc>
        <w:tc>
          <w:tcPr>
            <w:tcW w:w="9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66F9A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4.1 设备自检</w:t>
            </w:r>
          </w:p>
        </w:tc>
        <w:tc>
          <w:tcPr>
            <w:tcW w:w="22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F8EC9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设备ID、在线状态、固件版本</w:t>
            </w:r>
          </w:p>
        </w:tc>
        <w:tc>
          <w:tcPr>
            <w:tcW w:w="7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A415DC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本企业</w:t>
            </w:r>
          </w:p>
        </w:tc>
      </w:tr>
      <w:tr w14:paraId="37A873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BC5A0EC">
            <w:pPr>
              <w:rPr>
                <w:rFonts w:hint="default" w:ascii="var(--dsw-font-markdown-table)" w:hAnsi="var(--dsw-font-markdown-table)" w:eastAsia="var(--dsw-font-markdown-table)" w:cs="var(--dsw-font-markdown-table)"/>
                <w:sz w:val="24"/>
                <w:szCs w:val="24"/>
                <w:woUserID w:val="1"/>
              </w:rPr>
            </w:pPr>
          </w:p>
        </w:tc>
        <w:tc>
          <w:tcPr>
            <w:tcW w:w="9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B4582C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4.2 网络配置</w:t>
            </w:r>
          </w:p>
        </w:tc>
        <w:tc>
          <w:tcPr>
            <w:tcW w:w="22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601576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Wi-Fi/有线网络设置</w:t>
            </w:r>
          </w:p>
        </w:tc>
        <w:tc>
          <w:tcPr>
            <w:tcW w:w="7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02EF8F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本企业</w:t>
            </w:r>
          </w:p>
        </w:tc>
      </w:tr>
      <w:tr w14:paraId="027D9C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6852509">
            <w:pPr>
              <w:rPr>
                <w:rFonts w:hint="default" w:ascii="var(--dsw-font-markdown-table)" w:hAnsi="var(--dsw-font-markdown-table)" w:eastAsia="var(--dsw-font-markdown-table)" w:cs="var(--dsw-font-markdown-table)"/>
                <w:sz w:val="24"/>
                <w:szCs w:val="24"/>
                <w:woUserID w:val="1"/>
              </w:rPr>
            </w:pPr>
          </w:p>
        </w:tc>
        <w:tc>
          <w:tcPr>
            <w:tcW w:w="9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5D0219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4.3 打卡时间设置</w:t>
            </w:r>
          </w:p>
        </w:tc>
        <w:tc>
          <w:tcPr>
            <w:tcW w:w="22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989FBB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上班时间、下班时间、迟到阈值</w:t>
            </w:r>
          </w:p>
        </w:tc>
        <w:tc>
          <w:tcPr>
            <w:tcW w:w="7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51245F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本企业</w:t>
            </w:r>
          </w:p>
        </w:tc>
      </w:tr>
      <w:tr w14:paraId="395B30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24B43D2">
            <w:pPr>
              <w:rPr>
                <w:rFonts w:hint="default" w:ascii="var(--dsw-font-markdown-table)" w:hAnsi="var(--dsw-font-markdown-table)" w:eastAsia="var(--dsw-font-markdown-table)" w:cs="var(--dsw-font-markdown-table)"/>
                <w:sz w:val="24"/>
                <w:szCs w:val="24"/>
                <w:woUserID w:val="1"/>
              </w:rPr>
            </w:pPr>
          </w:p>
        </w:tc>
        <w:tc>
          <w:tcPr>
            <w:tcW w:w="9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E142D2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4.4 人脸阈值设置</w:t>
            </w:r>
          </w:p>
        </w:tc>
        <w:tc>
          <w:tcPr>
            <w:tcW w:w="22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F812C3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相似度阈值（默认0.85）</w:t>
            </w:r>
          </w:p>
        </w:tc>
        <w:tc>
          <w:tcPr>
            <w:tcW w:w="7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E18FDA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本企业</w:t>
            </w:r>
          </w:p>
        </w:tc>
      </w:tr>
      <w:tr w14:paraId="517AFE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1663CB5">
            <w:pPr>
              <w:rPr>
                <w:rFonts w:hint="default" w:ascii="var(--dsw-font-markdown-table)" w:hAnsi="var(--dsw-font-markdown-table)" w:eastAsia="var(--dsw-font-markdown-table)" w:cs="var(--dsw-font-markdown-table)"/>
                <w:sz w:val="24"/>
                <w:szCs w:val="24"/>
                <w:woUserID w:val="1"/>
              </w:rPr>
            </w:pPr>
          </w:p>
        </w:tc>
        <w:tc>
          <w:tcPr>
            <w:tcW w:w="9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78426F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4.5 重启/关机</w:t>
            </w:r>
          </w:p>
        </w:tc>
        <w:tc>
          <w:tcPr>
            <w:tcW w:w="22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7CA0F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远程重启或关机</w:t>
            </w:r>
          </w:p>
        </w:tc>
        <w:tc>
          <w:tcPr>
            <w:tcW w:w="7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990541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本企业</w:t>
            </w:r>
          </w:p>
        </w:tc>
      </w:tr>
    </w:tbl>
    <w:p w14:paraId="4913D1C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/>
        <w:ind w:left="0" w:right="0" w:firstLine="480" w:firstLineChars="200"/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woUserID w:val="1"/>
        </w:rPr>
      </w:pPr>
      <w:r>
        <w:rPr>
          <w:sz w:val="24"/>
          <w:szCs w:val="24"/>
          <w:woUserID w:val="1"/>
        </w:rPr>
        <w:pict>
          <v:rect id="_x0000_i1030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79E613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/>
        <w:ind w:left="0" w:right="0" w:firstLine="640" w:firstLineChars="200"/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hd w:val="clear" w:fill="FFFFFF"/>
          <w:woUserID w:val="1"/>
        </w:rPr>
        <w:t>五、官网（粤工保门户网站）功能模块</w:t>
      </w:r>
    </w:p>
    <w:tbl>
      <w:tblPr>
        <w:tblStyle w:val="14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49"/>
        <w:gridCol w:w="2463"/>
        <w:gridCol w:w="4990"/>
        <w:gridCol w:w="1389"/>
      </w:tblGrid>
      <w:tr w14:paraId="6D241F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5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FCACBD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-h" w:hAnsi="var(--dsw-font-markdown-table-h" w:eastAsia="var(--dsw-font-markdown-table-h" w:cs="var(--dsw-font-markdown-table-h"/>
                <w:b/>
                <w:bCs/>
                <w:woUserID w:val="1"/>
              </w:rPr>
            </w:pPr>
            <w:r>
              <w:rPr>
                <w:rFonts w:hint="default" w:ascii="var(--dsw-font-markdown-table-h" w:hAnsi="var(--dsw-font-markdown-table-h" w:eastAsia="var(--dsw-font-markdown-table-h" w:cs="var(--dsw-font-markdown-table-h"/>
                <w:b/>
                <w:bCs/>
                <w:kern w:val="0"/>
                <w:sz w:val="24"/>
                <w:szCs w:val="24"/>
                <w:lang w:val="en-US" w:eastAsia="zh-CN" w:bidi="ar"/>
                <w:woUserID w:val="1"/>
              </w:rPr>
              <w:t>一级模块</w:t>
            </w:r>
          </w:p>
        </w:tc>
        <w:tc>
          <w:tcPr>
            <w:tcW w:w="12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6DB3F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-h" w:hAnsi="var(--dsw-font-markdown-table-h" w:eastAsia="var(--dsw-font-markdown-table-h" w:cs="var(--dsw-font-markdown-table-h"/>
                <w:b/>
                <w:bCs/>
                <w:woUserID w:val="1"/>
              </w:rPr>
            </w:pPr>
            <w:r>
              <w:rPr>
                <w:rFonts w:hint="default" w:ascii="var(--dsw-font-markdown-table-h" w:hAnsi="var(--dsw-font-markdown-table-h" w:eastAsia="var(--dsw-font-markdown-table-h" w:cs="var(--dsw-font-markdown-table-h"/>
                <w:b/>
                <w:bCs/>
                <w:kern w:val="0"/>
                <w:sz w:val="24"/>
                <w:szCs w:val="24"/>
                <w:lang w:val="en-US" w:eastAsia="zh-CN" w:bidi="ar"/>
                <w:woUserID w:val="1"/>
              </w:rPr>
              <w:t>二级模块</w:t>
            </w:r>
          </w:p>
        </w:tc>
        <w:tc>
          <w:tcPr>
            <w:tcW w:w="24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C7E556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-h" w:hAnsi="var(--dsw-font-markdown-table-h" w:eastAsia="var(--dsw-font-markdown-table-h" w:cs="var(--dsw-font-markdown-table-h"/>
                <w:b/>
                <w:bCs/>
                <w:woUserID w:val="1"/>
              </w:rPr>
            </w:pPr>
            <w:r>
              <w:rPr>
                <w:rFonts w:hint="default" w:ascii="var(--dsw-font-markdown-table-h" w:hAnsi="var(--dsw-font-markdown-table-h" w:eastAsia="var(--dsw-font-markdown-table-h" w:cs="var(--dsw-font-markdown-table-h"/>
                <w:b/>
                <w:bCs/>
                <w:kern w:val="0"/>
                <w:sz w:val="24"/>
                <w:szCs w:val="24"/>
                <w:lang w:val="en-US" w:eastAsia="zh-CN" w:bidi="ar"/>
                <w:woUserID w:val="1"/>
              </w:rPr>
              <w:t>三级模块</w:t>
            </w:r>
          </w:p>
        </w:tc>
        <w:tc>
          <w:tcPr>
            <w:tcW w:w="6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F9358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-h" w:hAnsi="var(--dsw-font-markdown-table-h" w:eastAsia="var(--dsw-font-markdown-table-h" w:cs="var(--dsw-font-markdown-table-h"/>
                <w:b/>
                <w:bCs/>
                <w:woUserID w:val="1"/>
              </w:rPr>
            </w:pPr>
            <w:r>
              <w:rPr>
                <w:rFonts w:hint="default" w:ascii="var(--dsw-font-markdown-table-h" w:hAnsi="var(--dsw-font-markdown-table-h" w:eastAsia="var(--dsw-font-markdown-table-h" w:cs="var(--dsw-font-markdown-table-h"/>
                <w:b/>
                <w:bCs/>
                <w:kern w:val="0"/>
                <w:sz w:val="24"/>
                <w:szCs w:val="24"/>
                <w:lang w:val="en-US" w:eastAsia="zh-CN" w:bidi="ar"/>
                <w:woUserID w:val="1"/>
              </w:rPr>
              <w:t>四级权限</w:t>
            </w:r>
          </w:p>
        </w:tc>
      </w:tr>
      <w:tr w14:paraId="1BFAB9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E2111D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b/>
                <w:bCs/>
                <w:kern w:val="0"/>
                <w:sz w:val="24"/>
                <w:szCs w:val="24"/>
                <w:lang w:val="en-US" w:eastAsia="zh-CN" w:bidi="ar"/>
                <w:woUserID w:val="1"/>
              </w:rPr>
              <w:t>首页</w:t>
            </w:r>
          </w:p>
        </w:tc>
        <w:tc>
          <w:tcPr>
            <w:tcW w:w="12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833F5D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1.1 平台简介</w:t>
            </w:r>
          </w:p>
        </w:tc>
        <w:tc>
          <w:tcPr>
            <w:tcW w:w="24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0E3EFC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平台定位、核心价值、政策依据</w:t>
            </w:r>
          </w:p>
        </w:tc>
        <w:tc>
          <w:tcPr>
            <w:tcW w:w="6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6758E9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公开</w:t>
            </w:r>
          </w:p>
        </w:tc>
      </w:tr>
      <w:tr w14:paraId="0EB192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FB7B4A0">
            <w:pPr>
              <w:rPr>
                <w:rFonts w:hint="default" w:ascii="var(--dsw-font-markdown-table)" w:hAnsi="var(--dsw-font-markdown-table)" w:eastAsia="var(--dsw-font-markdown-table)" w:cs="var(--dsw-font-markdown-table)"/>
                <w:sz w:val="24"/>
                <w:szCs w:val="24"/>
                <w:woUserID w:val="1"/>
              </w:rPr>
            </w:pPr>
          </w:p>
        </w:tc>
        <w:tc>
          <w:tcPr>
            <w:tcW w:w="12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82457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1.2 核心数据看板</w:t>
            </w:r>
          </w:p>
        </w:tc>
        <w:tc>
          <w:tcPr>
            <w:tcW w:w="24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21711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覆盖企业数、参保人数、预警闭环率（脱敏）</w:t>
            </w:r>
          </w:p>
        </w:tc>
        <w:tc>
          <w:tcPr>
            <w:tcW w:w="6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63264E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公开</w:t>
            </w:r>
          </w:p>
        </w:tc>
      </w:tr>
      <w:tr w14:paraId="5B1616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E1DD265">
            <w:pPr>
              <w:rPr>
                <w:rFonts w:hint="default" w:ascii="var(--dsw-font-markdown-table)" w:hAnsi="var(--dsw-font-markdown-table)" w:eastAsia="var(--dsw-font-markdown-table)" w:cs="var(--dsw-font-markdown-table)"/>
                <w:sz w:val="24"/>
                <w:szCs w:val="24"/>
                <w:woUserID w:val="1"/>
              </w:rPr>
            </w:pPr>
          </w:p>
        </w:tc>
        <w:tc>
          <w:tcPr>
            <w:tcW w:w="12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EA286E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1.3 最新动态</w:t>
            </w:r>
          </w:p>
        </w:tc>
        <w:tc>
          <w:tcPr>
            <w:tcW w:w="24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F4D34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政策发布、平台公告、行业新闻</w:t>
            </w:r>
          </w:p>
        </w:tc>
        <w:tc>
          <w:tcPr>
            <w:tcW w:w="6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3DB9F3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公开</w:t>
            </w:r>
          </w:p>
        </w:tc>
      </w:tr>
      <w:tr w14:paraId="7A5679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53E83BF">
            <w:pPr>
              <w:rPr>
                <w:rFonts w:hint="default" w:ascii="var(--dsw-font-markdown-table)" w:hAnsi="var(--dsw-font-markdown-table)" w:eastAsia="var(--dsw-font-markdown-table)" w:cs="var(--dsw-font-markdown-table)"/>
                <w:sz w:val="24"/>
                <w:szCs w:val="24"/>
                <w:woUserID w:val="1"/>
              </w:rPr>
            </w:pPr>
          </w:p>
        </w:tc>
        <w:tc>
          <w:tcPr>
            <w:tcW w:w="12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7BEF5D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1.4 快速入口</w:t>
            </w:r>
          </w:p>
        </w:tc>
        <w:tc>
          <w:tcPr>
            <w:tcW w:w="24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E4AD7F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登录入口、小程序下载、APP下载</w:t>
            </w:r>
          </w:p>
        </w:tc>
        <w:tc>
          <w:tcPr>
            <w:tcW w:w="6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1E0AE8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公开</w:t>
            </w:r>
          </w:p>
        </w:tc>
      </w:tr>
      <w:tr w14:paraId="1EA6F7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E87AD87">
            <w:pPr>
              <w:rPr>
                <w:rFonts w:hint="default" w:ascii="var(--dsw-font-markdown-table)" w:hAnsi="var(--dsw-font-markdown-table)" w:eastAsia="var(--dsw-font-markdown-table)" w:cs="var(--dsw-font-markdown-table)"/>
                <w:sz w:val="24"/>
                <w:szCs w:val="24"/>
                <w:woUserID w:val="1"/>
              </w:rPr>
            </w:pPr>
          </w:p>
        </w:tc>
        <w:tc>
          <w:tcPr>
            <w:tcW w:w="12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AE2F33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1.5 招聘专区</w:t>
            </w:r>
          </w:p>
        </w:tc>
        <w:tc>
          <w:tcPr>
            <w:tcW w:w="24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E84080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热门岗位推荐、企业招聘入口</w:t>
            </w:r>
          </w:p>
        </w:tc>
        <w:tc>
          <w:tcPr>
            <w:tcW w:w="6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7A4067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公开</w:t>
            </w:r>
          </w:p>
        </w:tc>
      </w:tr>
      <w:tr w14:paraId="42F12F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8B286C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b/>
                <w:bCs/>
                <w:kern w:val="0"/>
                <w:sz w:val="24"/>
                <w:szCs w:val="24"/>
                <w:lang w:val="en-US" w:eastAsia="zh-CN" w:bidi="ar"/>
                <w:woUserID w:val="1"/>
              </w:rPr>
              <w:t>政策法规</w:t>
            </w:r>
          </w:p>
        </w:tc>
        <w:tc>
          <w:tcPr>
            <w:tcW w:w="12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550E1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2.1 国家政策</w:t>
            </w:r>
          </w:p>
        </w:tc>
        <w:tc>
          <w:tcPr>
            <w:tcW w:w="24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D0D825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劳动合同法、劳务派遣规定、工伤保险条例</w:t>
            </w:r>
          </w:p>
        </w:tc>
        <w:tc>
          <w:tcPr>
            <w:tcW w:w="6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4C1054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公开</w:t>
            </w:r>
          </w:p>
        </w:tc>
      </w:tr>
      <w:tr w14:paraId="6C5C99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9DF4EA1">
            <w:pPr>
              <w:rPr>
                <w:rFonts w:hint="default" w:ascii="var(--dsw-font-markdown-table)" w:hAnsi="var(--dsw-font-markdown-table)" w:eastAsia="var(--dsw-font-markdown-table)" w:cs="var(--dsw-font-markdown-table)"/>
                <w:sz w:val="24"/>
                <w:szCs w:val="24"/>
                <w:woUserID w:val="1"/>
              </w:rPr>
            </w:pPr>
          </w:p>
        </w:tc>
        <w:tc>
          <w:tcPr>
            <w:tcW w:w="12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5B153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2.2 广东省政策</w:t>
            </w:r>
          </w:p>
        </w:tc>
        <w:tc>
          <w:tcPr>
            <w:tcW w:w="24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94518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劳务派遣服务规范、工伤预防计划</w:t>
            </w:r>
          </w:p>
        </w:tc>
        <w:tc>
          <w:tcPr>
            <w:tcW w:w="6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AFEBEA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公开</w:t>
            </w:r>
          </w:p>
        </w:tc>
      </w:tr>
      <w:tr w14:paraId="1401EA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BEF129A">
            <w:pPr>
              <w:rPr>
                <w:rFonts w:hint="default" w:ascii="var(--dsw-font-markdown-table)" w:hAnsi="var(--dsw-font-markdown-table)" w:eastAsia="var(--dsw-font-markdown-table)" w:cs="var(--dsw-font-markdown-table)"/>
                <w:sz w:val="24"/>
                <w:szCs w:val="24"/>
                <w:woUserID w:val="1"/>
              </w:rPr>
            </w:pPr>
          </w:p>
        </w:tc>
        <w:tc>
          <w:tcPr>
            <w:tcW w:w="12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01AFC3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2.3 政策解读</w:t>
            </w:r>
          </w:p>
        </w:tc>
        <w:tc>
          <w:tcPr>
            <w:tcW w:w="24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97D3D9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图文/视频解读</w:t>
            </w:r>
          </w:p>
        </w:tc>
        <w:tc>
          <w:tcPr>
            <w:tcW w:w="6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149243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公开</w:t>
            </w:r>
          </w:p>
        </w:tc>
      </w:tr>
      <w:tr w14:paraId="7715DD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BDC6C2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b/>
                <w:bCs/>
                <w:kern w:val="0"/>
                <w:sz w:val="24"/>
                <w:szCs w:val="24"/>
                <w:lang w:val="en-US" w:eastAsia="zh-CN" w:bidi="ar"/>
                <w:woUserID w:val="1"/>
              </w:rPr>
              <w:t>解决方案</w:t>
            </w:r>
          </w:p>
        </w:tc>
        <w:tc>
          <w:tcPr>
            <w:tcW w:w="12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8EF5C7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3.1 劳务派遣监管</w:t>
            </w:r>
          </w:p>
        </w:tc>
        <w:tc>
          <w:tcPr>
            <w:tcW w:w="24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1794E9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合同备案、工资监管、考勤强绑定、税务比对</w:t>
            </w:r>
          </w:p>
        </w:tc>
        <w:tc>
          <w:tcPr>
            <w:tcW w:w="6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94FBAD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公开</w:t>
            </w:r>
          </w:p>
        </w:tc>
      </w:tr>
      <w:tr w14:paraId="3FA452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540C73E">
            <w:pPr>
              <w:rPr>
                <w:rFonts w:hint="default" w:ascii="var(--dsw-font-markdown-table)" w:hAnsi="var(--dsw-font-markdown-table)" w:eastAsia="var(--dsw-font-markdown-table)" w:cs="var(--dsw-font-markdown-table)"/>
                <w:sz w:val="24"/>
                <w:szCs w:val="24"/>
                <w:woUserID w:val="1"/>
              </w:rPr>
            </w:pPr>
          </w:p>
        </w:tc>
        <w:tc>
          <w:tcPr>
            <w:tcW w:w="12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2E70AD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3.2 高危岗位保障</w:t>
            </w:r>
          </w:p>
        </w:tc>
        <w:tc>
          <w:tcPr>
            <w:tcW w:w="24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5CFB1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千机万码、AI监控、安责险、扩面减损</w:t>
            </w:r>
          </w:p>
        </w:tc>
        <w:tc>
          <w:tcPr>
            <w:tcW w:w="6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EA4A7B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公开</w:t>
            </w:r>
          </w:p>
        </w:tc>
      </w:tr>
      <w:tr w14:paraId="30C8E3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F8E9E52">
            <w:pPr>
              <w:rPr>
                <w:rFonts w:hint="default" w:ascii="var(--dsw-font-markdown-table)" w:hAnsi="var(--dsw-font-markdown-table)" w:eastAsia="var(--dsw-font-markdown-table)" w:cs="var(--dsw-font-markdown-table)"/>
                <w:sz w:val="24"/>
                <w:szCs w:val="24"/>
                <w:woUserID w:val="1"/>
              </w:rPr>
            </w:pPr>
          </w:p>
        </w:tc>
        <w:tc>
          <w:tcPr>
            <w:tcW w:w="12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CBB67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3.3 数据融合监管</w:t>
            </w:r>
          </w:p>
        </w:tc>
        <w:tc>
          <w:tcPr>
            <w:tcW w:w="24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C8FA2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企业库、人员库、预警中心、信用评价</w:t>
            </w:r>
          </w:p>
        </w:tc>
        <w:tc>
          <w:tcPr>
            <w:tcW w:w="6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E192E7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公开</w:t>
            </w:r>
          </w:p>
        </w:tc>
      </w:tr>
      <w:tr w14:paraId="20923F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D40248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b/>
                <w:bCs/>
                <w:kern w:val="0"/>
                <w:sz w:val="24"/>
                <w:szCs w:val="24"/>
                <w:lang w:val="en-US" w:eastAsia="zh-CN" w:bidi="ar"/>
                <w:woUserID w:val="1"/>
              </w:rPr>
              <w:t>工会服务</w:t>
            </w:r>
          </w:p>
        </w:tc>
        <w:tc>
          <w:tcPr>
            <w:tcW w:w="12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558916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4.1 工会介绍</w:t>
            </w:r>
          </w:p>
        </w:tc>
        <w:tc>
          <w:tcPr>
            <w:tcW w:w="24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E9105E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工会组织架构、联系方式</w:t>
            </w:r>
          </w:p>
        </w:tc>
        <w:tc>
          <w:tcPr>
            <w:tcW w:w="6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74339E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公开</w:t>
            </w:r>
          </w:p>
        </w:tc>
      </w:tr>
      <w:tr w14:paraId="3E0EC1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7F8CDFF">
            <w:pPr>
              <w:rPr>
                <w:rFonts w:hint="default" w:ascii="var(--dsw-font-markdown-table)" w:hAnsi="var(--dsw-font-markdown-table)" w:eastAsia="var(--dsw-font-markdown-table)" w:cs="var(--dsw-font-markdown-table)"/>
                <w:sz w:val="24"/>
                <w:szCs w:val="24"/>
                <w:woUserID w:val="1"/>
              </w:rPr>
            </w:pPr>
          </w:p>
        </w:tc>
        <w:tc>
          <w:tcPr>
            <w:tcW w:w="12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7C3586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4.2 维权指南</w:t>
            </w:r>
          </w:p>
        </w:tc>
        <w:tc>
          <w:tcPr>
            <w:tcW w:w="24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1DCB47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法律援助流程、投诉指引</w:t>
            </w:r>
          </w:p>
        </w:tc>
        <w:tc>
          <w:tcPr>
            <w:tcW w:w="6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170288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公开</w:t>
            </w:r>
          </w:p>
        </w:tc>
      </w:tr>
      <w:tr w14:paraId="3FE5AF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E6F5534">
            <w:pPr>
              <w:rPr>
                <w:rFonts w:hint="default" w:ascii="var(--dsw-font-markdown-table)" w:hAnsi="var(--dsw-font-markdown-table)" w:eastAsia="var(--dsw-font-markdown-table)" w:cs="var(--dsw-font-markdown-table)"/>
                <w:sz w:val="24"/>
                <w:szCs w:val="24"/>
                <w:woUserID w:val="1"/>
              </w:rPr>
            </w:pPr>
          </w:p>
        </w:tc>
        <w:tc>
          <w:tcPr>
            <w:tcW w:w="12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AD148F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4.3 集体协商案例</w:t>
            </w:r>
          </w:p>
        </w:tc>
        <w:tc>
          <w:tcPr>
            <w:tcW w:w="24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C1B23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典型集体合同、协商经验</w:t>
            </w:r>
          </w:p>
        </w:tc>
        <w:tc>
          <w:tcPr>
            <w:tcW w:w="6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89008B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公开</w:t>
            </w:r>
          </w:p>
        </w:tc>
      </w:tr>
      <w:tr w14:paraId="1F97B4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422485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b/>
                <w:bCs/>
                <w:kern w:val="0"/>
                <w:sz w:val="24"/>
                <w:szCs w:val="24"/>
                <w:lang w:val="en-US" w:eastAsia="zh-CN" w:bidi="ar"/>
                <w:woUserID w:val="1"/>
              </w:rPr>
              <w:t>招聘市场</w:t>
            </w:r>
          </w:p>
        </w:tc>
        <w:tc>
          <w:tcPr>
            <w:tcW w:w="12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6199E6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5.1 岗位搜索</w:t>
            </w:r>
          </w:p>
        </w:tc>
        <w:tc>
          <w:tcPr>
            <w:tcW w:w="24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9A18A5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按职位/薪资/地点筛选</w:t>
            </w:r>
          </w:p>
        </w:tc>
        <w:tc>
          <w:tcPr>
            <w:tcW w:w="6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71E5DB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公开</w:t>
            </w:r>
          </w:p>
        </w:tc>
      </w:tr>
      <w:tr w14:paraId="66BF7A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EBDB68D">
            <w:pPr>
              <w:rPr>
                <w:rFonts w:hint="default" w:ascii="var(--dsw-font-markdown-table)" w:hAnsi="var(--dsw-font-markdown-table)" w:eastAsia="var(--dsw-font-markdown-table)" w:cs="var(--dsw-font-markdown-table)"/>
                <w:sz w:val="24"/>
                <w:szCs w:val="24"/>
                <w:woUserID w:val="1"/>
              </w:rPr>
            </w:pPr>
          </w:p>
        </w:tc>
        <w:tc>
          <w:tcPr>
            <w:tcW w:w="12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F58DC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5.2 企业列表</w:t>
            </w:r>
          </w:p>
        </w:tc>
        <w:tc>
          <w:tcPr>
            <w:tcW w:w="24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F92006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入驻企业展示、企业详情</w:t>
            </w:r>
          </w:p>
        </w:tc>
        <w:tc>
          <w:tcPr>
            <w:tcW w:w="6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BDFDC6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公开</w:t>
            </w:r>
          </w:p>
        </w:tc>
      </w:tr>
      <w:tr w14:paraId="236BFD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9F980BD">
            <w:pPr>
              <w:rPr>
                <w:rFonts w:hint="default" w:ascii="var(--dsw-font-markdown-table)" w:hAnsi="var(--dsw-font-markdown-table)" w:eastAsia="var(--dsw-font-markdown-table)" w:cs="var(--dsw-font-markdown-table)"/>
                <w:sz w:val="24"/>
                <w:szCs w:val="24"/>
                <w:woUserID w:val="1"/>
              </w:rPr>
            </w:pPr>
          </w:p>
        </w:tc>
        <w:tc>
          <w:tcPr>
            <w:tcW w:w="12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4A74F2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5.3 求职指南</w:t>
            </w:r>
          </w:p>
        </w:tc>
        <w:tc>
          <w:tcPr>
            <w:tcW w:w="24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02B78B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简历制作、面试技巧</w:t>
            </w:r>
          </w:p>
        </w:tc>
        <w:tc>
          <w:tcPr>
            <w:tcW w:w="6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7B9D1F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公开</w:t>
            </w:r>
          </w:p>
        </w:tc>
      </w:tr>
      <w:tr w14:paraId="316032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950A68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b/>
                <w:bCs/>
                <w:kern w:val="0"/>
                <w:sz w:val="24"/>
                <w:szCs w:val="24"/>
                <w:lang w:val="en-US" w:eastAsia="zh-CN" w:bidi="ar"/>
                <w:woUserID w:val="1"/>
              </w:rPr>
              <w:t>服务指南</w:t>
            </w:r>
          </w:p>
        </w:tc>
        <w:tc>
          <w:tcPr>
            <w:tcW w:w="12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59234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6.1 企业入驻指南</w:t>
            </w:r>
          </w:p>
        </w:tc>
        <w:tc>
          <w:tcPr>
            <w:tcW w:w="24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9D995A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注册流程、资料准备、常见问题</w:t>
            </w:r>
          </w:p>
        </w:tc>
        <w:tc>
          <w:tcPr>
            <w:tcW w:w="6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2019E1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公开</w:t>
            </w:r>
          </w:p>
        </w:tc>
      </w:tr>
      <w:tr w14:paraId="24FD3B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F6E66D3">
            <w:pPr>
              <w:rPr>
                <w:rFonts w:hint="default" w:ascii="var(--dsw-font-markdown-table)" w:hAnsi="var(--dsw-font-markdown-table)" w:eastAsia="var(--dsw-font-markdown-table)" w:cs="var(--dsw-font-markdown-table)"/>
                <w:sz w:val="24"/>
                <w:szCs w:val="24"/>
                <w:woUserID w:val="1"/>
              </w:rPr>
            </w:pPr>
          </w:p>
        </w:tc>
        <w:tc>
          <w:tcPr>
            <w:tcW w:w="12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9FE64D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6.2 劳动者使用指南</w:t>
            </w:r>
          </w:p>
        </w:tc>
        <w:tc>
          <w:tcPr>
            <w:tcW w:w="24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8EDA5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小程序下载、实名认证、打卡/扫码操作</w:t>
            </w:r>
          </w:p>
        </w:tc>
        <w:tc>
          <w:tcPr>
            <w:tcW w:w="6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C428CE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公开</w:t>
            </w:r>
          </w:p>
        </w:tc>
      </w:tr>
      <w:tr w14:paraId="4C612F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10E566A">
            <w:pPr>
              <w:rPr>
                <w:rFonts w:hint="default" w:ascii="var(--dsw-font-markdown-table)" w:hAnsi="var(--dsw-font-markdown-table)" w:eastAsia="var(--dsw-font-markdown-table)" w:cs="var(--dsw-font-markdown-table)"/>
                <w:sz w:val="24"/>
                <w:szCs w:val="24"/>
                <w:woUserID w:val="1"/>
              </w:rPr>
            </w:pPr>
          </w:p>
        </w:tc>
        <w:tc>
          <w:tcPr>
            <w:tcW w:w="12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D0D975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6.3 监管端操作指南</w:t>
            </w:r>
          </w:p>
        </w:tc>
        <w:tc>
          <w:tcPr>
            <w:tcW w:w="24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EBDFA6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登录、预警处置、报表查看</w:t>
            </w:r>
          </w:p>
        </w:tc>
        <w:tc>
          <w:tcPr>
            <w:tcW w:w="6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39341A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公开</w:t>
            </w:r>
          </w:p>
        </w:tc>
      </w:tr>
      <w:tr w14:paraId="1EA3AA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1B6FFF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b/>
                <w:bCs/>
                <w:kern w:val="0"/>
                <w:sz w:val="24"/>
                <w:szCs w:val="24"/>
                <w:lang w:val="en-US" w:eastAsia="zh-CN" w:bidi="ar"/>
                <w:woUserID w:val="1"/>
              </w:rPr>
              <w:t>关于我们</w:t>
            </w:r>
          </w:p>
        </w:tc>
        <w:tc>
          <w:tcPr>
            <w:tcW w:w="12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FE9384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7.1 平台介绍</w:t>
            </w:r>
          </w:p>
        </w:tc>
        <w:tc>
          <w:tcPr>
            <w:tcW w:w="24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89708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建设背景、目标、成果</w:t>
            </w:r>
          </w:p>
        </w:tc>
        <w:tc>
          <w:tcPr>
            <w:tcW w:w="6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DA7513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公开</w:t>
            </w:r>
          </w:p>
        </w:tc>
      </w:tr>
      <w:tr w14:paraId="6FA9D7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F5BCA88">
            <w:pPr>
              <w:rPr>
                <w:rFonts w:hint="default" w:ascii="var(--dsw-font-markdown-table)" w:hAnsi="var(--dsw-font-markdown-table)" w:eastAsia="var(--dsw-font-markdown-table)" w:cs="var(--dsw-font-markdown-table)"/>
                <w:sz w:val="24"/>
                <w:szCs w:val="24"/>
                <w:woUserID w:val="1"/>
              </w:rPr>
            </w:pPr>
          </w:p>
        </w:tc>
        <w:tc>
          <w:tcPr>
            <w:tcW w:w="12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808863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7.2 合作单位</w:t>
            </w:r>
          </w:p>
        </w:tc>
        <w:tc>
          <w:tcPr>
            <w:tcW w:w="24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60736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人社、应急、保险、银行、工会等</w:t>
            </w:r>
          </w:p>
        </w:tc>
        <w:tc>
          <w:tcPr>
            <w:tcW w:w="6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55B9E8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公开</w:t>
            </w:r>
          </w:p>
        </w:tc>
      </w:tr>
      <w:tr w14:paraId="7F427C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4895A1F">
            <w:pPr>
              <w:rPr>
                <w:rFonts w:hint="default" w:ascii="var(--dsw-font-markdown-table)" w:hAnsi="var(--dsw-font-markdown-table)" w:eastAsia="var(--dsw-font-markdown-table)" w:cs="var(--dsw-font-markdown-table)"/>
                <w:sz w:val="24"/>
                <w:szCs w:val="24"/>
                <w:woUserID w:val="1"/>
              </w:rPr>
            </w:pPr>
          </w:p>
        </w:tc>
        <w:tc>
          <w:tcPr>
            <w:tcW w:w="12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A1404F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7.3 联系我们</w:t>
            </w:r>
          </w:p>
        </w:tc>
        <w:tc>
          <w:tcPr>
            <w:tcW w:w="24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69EBB6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客服电话、邮箱、地址</w:t>
            </w:r>
          </w:p>
        </w:tc>
        <w:tc>
          <w:tcPr>
            <w:tcW w:w="6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194D58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公开</w:t>
            </w:r>
          </w:p>
        </w:tc>
      </w:tr>
      <w:tr w14:paraId="2D1593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870DD7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b/>
                <w:bCs/>
                <w:kern w:val="0"/>
                <w:sz w:val="24"/>
                <w:szCs w:val="24"/>
                <w:lang w:val="en-US" w:eastAsia="zh-CN" w:bidi="ar"/>
                <w:woUserID w:val="1"/>
              </w:rPr>
              <w:t>下载中心</w:t>
            </w:r>
          </w:p>
        </w:tc>
        <w:tc>
          <w:tcPr>
            <w:tcW w:w="12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BCFE0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8.1 小程序二维码</w:t>
            </w:r>
          </w:p>
        </w:tc>
        <w:tc>
          <w:tcPr>
            <w:tcW w:w="24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C69143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劳动者端、企业端</w:t>
            </w:r>
          </w:p>
        </w:tc>
        <w:tc>
          <w:tcPr>
            <w:tcW w:w="6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1F2628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公开</w:t>
            </w:r>
          </w:p>
        </w:tc>
      </w:tr>
      <w:tr w14:paraId="05D2BF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254F1D8">
            <w:pPr>
              <w:rPr>
                <w:rFonts w:hint="default" w:ascii="var(--dsw-font-markdown-table)" w:hAnsi="var(--dsw-font-markdown-table)" w:eastAsia="var(--dsw-font-markdown-table)" w:cs="var(--dsw-font-markdown-table)"/>
                <w:sz w:val="24"/>
                <w:szCs w:val="24"/>
                <w:woUserID w:val="1"/>
              </w:rPr>
            </w:pPr>
          </w:p>
        </w:tc>
        <w:tc>
          <w:tcPr>
            <w:tcW w:w="12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96B80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8.2 APP下载</w:t>
            </w:r>
          </w:p>
        </w:tc>
        <w:tc>
          <w:tcPr>
            <w:tcW w:w="24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EFF3E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劳务屏APP、监管端APP</w:t>
            </w:r>
          </w:p>
        </w:tc>
        <w:tc>
          <w:tcPr>
            <w:tcW w:w="6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C1BDD2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公开</w:t>
            </w:r>
          </w:p>
        </w:tc>
      </w:tr>
      <w:tr w14:paraId="7989CA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4603EDA">
            <w:pPr>
              <w:rPr>
                <w:rFonts w:hint="default" w:ascii="var(--dsw-font-markdown-table)" w:hAnsi="var(--dsw-font-markdown-table)" w:eastAsia="var(--dsw-font-markdown-table)" w:cs="var(--dsw-font-markdown-table)"/>
                <w:sz w:val="24"/>
                <w:szCs w:val="24"/>
                <w:woUserID w:val="1"/>
              </w:rPr>
            </w:pPr>
          </w:p>
        </w:tc>
        <w:tc>
          <w:tcPr>
            <w:tcW w:w="12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831F4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8.3 操作手册</w:t>
            </w:r>
          </w:p>
        </w:tc>
        <w:tc>
          <w:tcPr>
            <w:tcW w:w="24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84C877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PDF版用户手册、培训视频</w:t>
            </w:r>
          </w:p>
        </w:tc>
        <w:tc>
          <w:tcPr>
            <w:tcW w:w="6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7B855D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公开</w:t>
            </w:r>
          </w:p>
        </w:tc>
      </w:tr>
    </w:tbl>
    <w:p w14:paraId="574EE02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/>
        <w:ind w:left="0" w:right="0" w:firstLine="480" w:firstLineChars="200"/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woUserID w:val="1"/>
        </w:rPr>
      </w:pPr>
      <w:r>
        <w:rPr>
          <w:sz w:val="24"/>
          <w:szCs w:val="24"/>
          <w:woUserID w:val="1"/>
        </w:rPr>
        <w:pict>
          <v:rect id="_x0000_i1031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156791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/>
        <w:ind w:left="0" w:right="0" w:firstLine="640" w:firstLineChars="200"/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hd w:val="clear" w:fill="FFFFFF"/>
          <w:woUserID w:val="1"/>
        </w:rPr>
        <w:t>六、四级权限实现要点</w:t>
      </w:r>
    </w:p>
    <w:p w14:paraId="438D8D89">
      <w:pPr>
        <w:pStyle w:val="13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80" w:firstLineChars="200"/>
        <w:rPr>
          <w:woUserID w:val="1"/>
        </w:rPr>
      </w:pPr>
      <w:r>
        <w:rPr>
          <w:rFonts w:hint="default" w:ascii="Open Sans" w:hAnsi="Open Sans" w:eastAsia="Open Sans" w:cs="Open Sans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数据表设计</w:t>
      </w: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：所有业务表增加 </w:t>
      </w:r>
      <w:r>
        <w:rPr>
          <w:rStyle w:val="17"/>
          <w:rFonts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woUserID w:val="1"/>
        </w:rPr>
        <w:t>region_code</w:t>
      </w: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（行政区划代码，6位）、</w:t>
      </w:r>
      <w:r>
        <w:rPr>
          <w:rStyle w:val="17"/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woUserID w:val="1"/>
        </w:rPr>
        <w:t>enterprise_id</w:t>
      </w: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（企业ID）。</w:t>
      </w:r>
    </w:p>
    <w:p w14:paraId="4BC29F47">
      <w:pPr>
        <w:pStyle w:val="13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80" w:firstLineChars="200"/>
        <w:rPr>
          <w:woUserID w:val="1"/>
        </w:rPr>
      </w:pPr>
      <w:r>
        <w:rPr>
          <w:rFonts w:hint="default" w:ascii="Open Sans" w:hAnsi="Open Sans" w:eastAsia="Open Sans" w:cs="Open Sans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用户表</w:t>
      </w: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：包含 </w:t>
      </w:r>
      <w:r>
        <w:rPr>
          <w:rStyle w:val="17"/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woUserID w:val="1"/>
        </w:rPr>
        <w:t>user_region_code</w:t>
      </w: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（用户管辖区域）、</w:t>
      </w:r>
      <w:r>
        <w:rPr>
          <w:rStyle w:val="17"/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woUserID w:val="1"/>
        </w:rPr>
        <w:t>data_scope</w:t>
      </w: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（数据范围：全省/全市/全县/本企业）。</w:t>
      </w:r>
    </w:p>
    <w:p w14:paraId="39FA2898">
      <w:pPr>
        <w:pStyle w:val="13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80" w:firstLineChars="200"/>
        <w:rPr>
          <w:woUserID w:val="1"/>
        </w:rPr>
      </w:pPr>
      <w:r>
        <w:rPr>
          <w:rFonts w:hint="default" w:ascii="Open Sans" w:hAnsi="Open Sans" w:eastAsia="Open Sans" w:cs="Open Sans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查询过滤</w:t>
      </w: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：API层自动注入 </w:t>
      </w:r>
      <w:r>
        <w:rPr>
          <w:rStyle w:val="17"/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woUserID w:val="1"/>
        </w:rPr>
        <w:t>region_code like concat(user_region_code, '%')</w:t>
      </w: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 或 </w:t>
      </w:r>
      <w:r>
        <w:rPr>
          <w:rStyle w:val="17"/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woUserID w:val="1"/>
        </w:rPr>
        <w:t>enterprise_id = user_enterprise_id</w:t>
      </w: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。</w:t>
      </w:r>
    </w:p>
    <w:p w14:paraId="5F5A8501">
      <w:pPr>
        <w:pStyle w:val="13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80" w:firstLineChars="200"/>
        <w:rPr>
          <w:woUserID w:val="1"/>
        </w:rPr>
      </w:pPr>
      <w:r>
        <w:rPr>
          <w:rFonts w:hint="default" w:ascii="Open Sans" w:hAnsi="Open Sans" w:eastAsia="Open Sans" w:cs="Open Sans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上级可下钻</w:t>
      </w: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：省级用户查询时可选择任意地市或区县；地市级可选择区县；区县级不可选上级。</w:t>
      </w:r>
    </w:p>
    <w:p w14:paraId="6730EF36">
      <w:pPr>
        <w:pStyle w:val="13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80" w:firstLineChars="200"/>
        <w:rPr>
          <w:woUserID w:val="1"/>
        </w:rPr>
      </w:pPr>
      <w:r>
        <w:rPr>
          <w:rFonts w:hint="default" w:ascii="Open Sans" w:hAnsi="Open Sans" w:eastAsia="Open Sans" w:cs="Open Sans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企业隔离</w:t>
      </w: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：企业用户所有查询强制加上 </w:t>
      </w:r>
      <w:r>
        <w:rPr>
          <w:rStyle w:val="17"/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woUserID w:val="1"/>
        </w:rPr>
        <w:t>enterprise_id = 当前企业ID</w:t>
      </w: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。</w:t>
      </w:r>
    </w:p>
    <w:p w14:paraId="791E599F">
      <w:pPr>
        <w:pStyle w:val="13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80" w:firstLineChars="200"/>
        <w:rPr>
          <w:woUserID w:val="1"/>
        </w:rPr>
      </w:pPr>
      <w:r>
        <w:rPr>
          <w:rFonts w:hint="default" w:ascii="Open Sans" w:hAnsi="Open Sans" w:eastAsia="Open Sans" w:cs="Open Sans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工会数据范围</w:t>
      </w: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：省总工会可查看全省，市总工会可查看本市，县总工会可查看本县，企业工会仅查看本企业。</w:t>
      </w:r>
    </w:p>
    <w:p w14:paraId="2DA1178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/>
        <w:ind w:left="0" w:right="0" w:firstLine="420" w:firstLineChars="200"/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woUserID w:val="1"/>
        </w:rPr>
      </w:pPr>
      <w:r>
        <w:rPr>
          <w:woUserID w:val="1"/>
        </w:rPr>
        <w:pict>
          <v:rect id="_x0000_i1032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238835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/>
        <w:ind w:left="0" w:right="0" w:firstLine="640" w:firstLineChars="200"/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hd w:val="clear" w:fill="FFFFFF"/>
          <w:woUserID w:val="1"/>
        </w:rPr>
        <w:t>七、总结</w:t>
      </w:r>
    </w:p>
    <w:p w14:paraId="2C41DA75">
      <w:pPr>
        <w:pStyle w:val="1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480" w:firstLineChars="200"/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本模块表全面覆盖：</w:t>
      </w:r>
    </w:p>
    <w:p w14:paraId="76AEB51F">
      <w:pPr>
        <w:pStyle w:val="13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80" w:firstLineChars="200"/>
        <w:rPr>
          <w:woUserID w:val="1"/>
        </w:rPr>
      </w:pPr>
      <w:r>
        <w:rPr>
          <w:rFonts w:hint="default" w:ascii="Open Sans" w:hAnsi="Open Sans" w:eastAsia="Open Sans" w:cs="Open Sans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劳务派遣</w:t>
      </w: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（合同、考勤、工资、社保、专项治理、税务）</w:t>
      </w:r>
    </w:p>
    <w:p w14:paraId="5EBA373D">
      <w:pPr>
        <w:pStyle w:val="13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80" w:firstLineChars="200"/>
        <w:rPr>
          <w:woUserID w:val="1"/>
        </w:rPr>
      </w:pPr>
      <w:r>
        <w:rPr>
          <w:rFonts w:hint="default" w:ascii="Open Sans" w:hAnsi="Open Sans" w:eastAsia="Open Sans" w:cs="Open Sans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高危岗位</w:t>
      </w: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（安责险、设备管理、扩面减损）</w:t>
      </w:r>
    </w:p>
    <w:p w14:paraId="72FD8EEB">
      <w:pPr>
        <w:pStyle w:val="13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80" w:firstLineChars="200"/>
        <w:rPr>
          <w:woUserID w:val="1"/>
        </w:rPr>
      </w:pPr>
      <w:r>
        <w:rPr>
          <w:rFonts w:hint="default" w:ascii="Open Sans" w:hAnsi="Open Sans" w:eastAsia="Open Sans" w:cs="Open Sans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工伤预防与监测</w:t>
      </w: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（五年计划全部任务）</w:t>
      </w:r>
    </w:p>
    <w:p w14:paraId="4F2264D9">
      <w:pPr>
        <w:pStyle w:val="13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80" w:firstLineChars="200"/>
        <w:rPr>
          <w:woUserID w:val="1"/>
        </w:rPr>
      </w:pPr>
      <w:r>
        <w:rPr>
          <w:rFonts w:hint="default" w:ascii="Open Sans" w:hAnsi="Open Sans" w:eastAsia="Open Sans" w:cs="Open Sans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新业态</w:t>
      </w: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（人员库、平台企业、职业伤害监测）</w:t>
      </w:r>
    </w:p>
    <w:p w14:paraId="5D31F6AB">
      <w:pPr>
        <w:pStyle w:val="13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80" w:firstLineChars="200"/>
        <w:rPr>
          <w:woUserID w:val="1"/>
        </w:rPr>
      </w:pPr>
      <w:r>
        <w:rPr>
          <w:rFonts w:hint="default" w:ascii="Open Sans" w:hAnsi="Open Sans" w:eastAsia="Open Sans" w:cs="Open Sans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职业病</w:t>
      </w: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（监测、预防项目、健康档案）</w:t>
      </w:r>
    </w:p>
    <w:p w14:paraId="0AF3C722">
      <w:pPr>
        <w:pStyle w:val="13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80" w:firstLineChars="200"/>
        <w:rPr>
          <w:woUserID w:val="1"/>
        </w:rPr>
      </w:pPr>
      <w:r>
        <w:rPr>
          <w:rFonts w:hint="default" w:ascii="Open Sans" w:hAnsi="Open Sans" w:eastAsia="Open Sans" w:cs="Open Sans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AI监测报告</w:t>
      </w: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（报告生成、风险评分、排名、建议）——已调整至第3位</w:t>
      </w:r>
    </w:p>
    <w:p w14:paraId="6B12645B">
      <w:pPr>
        <w:pStyle w:val="13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80" w:firstLineChars="200"/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</w:pPr>
      <w:r>
        <w:rPr>
          <w:rFonts w:hint="default" w:ascii="Open Sans" w:hAnsi="Open Sans" w:eastAsia="Open Sans" w:cs="Open Sans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工会</w:t>
      </w: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（组织管理、监督、投诉处理、法律援助、集体协商、权益宣传）</w:t>
      </w:r>
    </w:p>
    <w:p w14:paraId="6BD9DC1A">
      <w:pPr>
        <w:pStyle w:val="13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80" w:firstLineChars="200"/>
        <w:rPr>
          <w:woUserID w:val="1"/>
        </w:rPr>
      </w:pPr>
      <w:r>
        <w:rPr>
          <w:rFonts w:hint="default" w:ascii="Open Sans" w:hAnsi="Open Sans" w:eastAsia="Open Sans" w:cs="Open Sans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运营与招聘</w:t>
      </w: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（市场服务）</w:t>
      </w:r>
    </w:p>
    <w:p w14:paraId="39713BF9">
      <w:pPr>
        <w:pStyle w:val="13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80" w:firstLineChars="200"/>
        <w:rPr>
          <w:woUserID w:val="1"/>
        </w:rPr>
      </w:pPr>
      <w:r>
        <w:rPr>
          <w:rFonts w:hint="default" w:ascii="Open Sans" w:hAnsi="Open Sans" w:eastAsia="Open Sans" w:cs="Open Sans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四级权限穿透</w:t>
      </w:r>
    </w:p>
    <w:p w14:paraId="30A0EEB4">
      <w:pPr>
        <w:pStyle w:val="13"/>
        <w:keepNext w:val="0"/>
        <w:keepLines w:val="0"/>
        <w:widowControl/>
        <w:suppressLineNumbers w:val="0"/>
        <w:shd w:val="clear" w:fill="FFFFFF"/>
        <w:spacing w:before="240" w:beforeAutospacing="0" w:after="0" w:afterAutospacing="0"/>
        <w:ind w:left="0" w:right="0" w:firstLine="480" w:firstLineChars="200"/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lang w:eastAsia="zh-CN"/>
          <w:woUserID w:val="1"/>
        </w:rPr>
      </w:pPr>
      <w:r>
        <w:rPr>
          <w:rFonts w:hint="default" w:ascii="Open Sans" w:hAnsi="Open Sans" w:eastAsia="Open Sans" w:cs="Open Sans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此表为最终开</w:t>
      </w:r>
      <w:bookmarkStart w:id="0" w:name="_GoBack"/>
      <w:bookmarkEnd w:id="0"/>
      <w:r>
        <w:rPr>
          <w:rFonts w:hint="default" w:ascii="Open Sans" w:hAnsi="Open Sans" w:eastAsia="Open Sans" w:cs="Open Sans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发依据，可直接用于数据库设计、接口定义和前端编码。</w:t>
      </w: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/>
      <w:cols w:space="0" w:num="1"/>
      <w:rtlGutter w:val="0"/>
      <w:docGrid w:type="lines" w:linePitch="387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Open Sans">
    <w:altName w:val="Times New Roman"/>
    <w:panose1 w:val="020B0606030504020204"/>
    <w:charset w:val="00"/>
    <w:family w:val="auto"/>
    <w:pitch w:val="default"/>
    <w:sig w:usb0="00000000" w:usb1="00000000" w:usb2="00000028" w:usb3="00000000" w:csb0="2000019F" w:csb1="00000000"/>
  </w:font>
  <w:font w:name="var(--dsw-font-markdown-table-h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var(--dsw-font-markdown-table)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var(--ds-font-family-code)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SOF46000D03">
    <w:panose1 w:val="02020803070505020304"/>
    <w:charset w:val="00"/>
    <w:family w:val="auto"/>
    <w:pitch w:val="default"/>
    <w:sig w:usb0="00000001" w:usb1="00000000" w:usb2="00000000" w:usb3="00000000" w:csb0="00000001" w:csb1="00000000"/>
  </w:font>
  <w:font w:name="KSOFF5562F02">
    <w:panose1 w:val="02020603050405020304"/>
    <w:charset w:val="00"/>
    <w:family w:val="auto"/>
    <w:pitch w:val="default"/>
    <w:sig w:usb0="00000001" w:usb1="00000000" w:usb2="00000000" w:usb3="00000000" w:csb0="00000001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FAC7BE">
    <w:pPr>
      <w:pStyle w:val="11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8" name="文本框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373DBFE">
                          <w:pPr>
                            <w:pStyle w:val="11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34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MeXtc4xAgAAYQ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DHl7XO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373DBFE">
                    <w:pPr>
                      <w:pStyle w:val="11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34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76326B">
    <w:pPr>
      <w:pStyle w:val="12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attachedTemplate r:id="rId1"/>
  <w:documentProtection w:enforcement="0"/>
  <w:defaultTabStop w:val="420"/>
  <w:drawingGridHorizontalSpacing w:val="210"/>
  <w:drawingGridVerticalSpacing w:val="194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AA24D9F"/>
    <w:rsid w:val="07011CC2"/>
    <w:rsid w:val="07644792"/>
    <w:rsid w:val="09284798"/>
    <w:rsid w:val="0F2B6FD9"/>
    <w:rsid w:val="183C240D"/>
    <w:rsid w:val="1AA24D9F"/>
    <w:rsid w:val="28DA2E89"/>
    <w:rsid w:val="2A4254F9"/>
    <w:rsid w:val="2D1F32F4"/>
    <w:rsid w:val="323B4D81"/>
    <w:rsid w:val="34B70380"/>
    <w:rsid w:val="3AE174A3"/>
    <w:rsid w:val="3C310E78"/>
    <w:rsid w:val="3FFFD9E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95F70F4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D5DE8897"/>
    <w:rsid w:val="DAD3481D"/>
    <w:rsid w:val="E5C50872"/>
    <w:rsid w:val="E7FE3684"/>
    <w:rsid w:val="EFFF70E4"/>
    <w:rsid w:val="F7EEC240"/>
    <w:rsid w:val="FBF75102"/>
    <w:rsid w:val="FDDC5620"/>
    <w:rsid w:val="FDEA700A"/>
    <w:rsid w:val="FFBFCE42"/>
    <w:rsid w:val="FFFFF10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微软雅黑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260" w:beforeLines="0" w:beforeAutospacing="0" w:after="220" w:afterLines="0" w:afterAutospacing="0" w:line="240" w:lineRule="auto"/>
      <w:outlineLvl w:val="0"/>
    </w:pPr>
    <w:rPr>
      <w:rFonts w:ascii="Arial" w:hAnsi="Arial"/>
      <w:b/>
      <w:kern w:val="44"/>
      <w:sz w:val="36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00" w:afterLines="0" w:afterAutospacing="0" w:line="240" w:lineRule="auto"/>
      <w:outlineLvl w:val="1"/>
    </w:pPr>
    <w:rPr>
      <w:rFonts w:ascii="Arial" w:hAnsi="Arial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180" w:afterLines="0" w:afterAutospacing="0" w:line="240" w:lineRule="auto"/>
      <w:outlineLvl w:val="2"/>
    </w:pPr>
    <w:rPr>
      <w:rFonts w:ascii="Arial" w:hAnsi="Arial"/>
      <w:b/>
      <w:sz w:val="30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40" w:beforeLines="0" w:beforeAutospacing="0" w:after="160" w:afterLines="0" w:afterAutospacing="0" w:line="240" w:lineRule="auto"/>
      <w:outlineLvl w:val="3"/>
    </w:pPr>
    <w:rPr>
      <w:rFonts w:ascii="Arial" w:hAnsi="Arial"/>
      <w:b/>
      <w:sz w:val="28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240" w:beforeLines="0" w:beforeAutospacing="0" w:after="160" w:afterLines="0" w:afterAutospacing="0" w:line="240" w:lineRule="auto"/>
      <w:outlineLvl w:val="4"/>
    </w:pPr>
    <w:rPr>
      <w:rFonts w:ascii="Arial" w:hAnsi="Arial"/>
      <w:b/>
      <w:sz w:val="28"/>
    </w:rPr>
  </w:style>
  <w:style w:type="paragraph" w:styleId="7">
    <w:name w:val="heading 6"/>
    <w:basedOn w:val="1"/>
    <w:next w:val="1"/>
    <w:unhideWhenUsed/>
    <w:qFormat/>
    <w:uiPriority w:val="0"/>
    <w:pPr>
      <w:keepNext/>
      <w:keepLines/>
      <w:spacing w:before="240" w:beforeLines="0" w:beforeAutospacing="0" w:after="120" w:afterLines="0" w:afterAutospacing="0" w:line="240" w:lineRule="auto"/>
      <w:outlineLvl w:val="5"/>
    </w:pPr>
    <w:rPr>
      <w:rFonts w:ascii="Arial" w:hAnsi="Arial"/>
      <w:b/>
      <w:sz w:val="24"/>
    </w:rPr>
  </w:style>
  <w:style w:type="paragraph" w:styleId="8">
    <w:name w:val="heading 7"/>
    <w:basedOn w:val="1"/>
    <w:next w:val="1"/>
    <w:unhideWhenUsed/>
    <w:qFormat/>
    <w:uiPriority w:val="0"/>
    <w:pPr>
      <w:keepNext/>
      <w:keepLines/>
      <w:spacing w:before="240" w:beforeLines="0" w:beforeAutospacing="0" w:after="120" w:afterLines="0" w:afterAutospacing="0" w:line="240" w:lineRule="auto"/>
      <w:outlineLvl w:val="6"/>
    </w:pPr>
    <w:rPr>
      <w:rFonts w:ascii="Arial" w:hAnsi="Arial"/>
      <w:b/>
      <w:sz w:val="24"/>
    </w:rPr>
  </w:style>
  <w:style w:type="paragraph" w:styleId="9">
    <w:name w:val="heading 8"/>
    <w:basedOn w:val="1"/>
    <w:next w:val="1"/>
    <w:unhideWhenUsed/>
    <w:qFormat/>
    <w:uiPriority w:val="0"/>
    <w:pPr>
      <w:keepNext/>
      <w:keepLines/>
      <w:spacing w:before="180" w:beforeLines="0" w:beforeAutospacing="0" w:after="64" w:afterLines="0" w:afterAutospacing="0" w:line="240" w:lineRule="auto"/>
      <w:outlineLvl w:val="7"/>
    </w:pPr>
    <w:rPr>
      <w:rFonts w:ascii="Arial" w:hAnsi="Arial"/>
      <w:sz w:val="24"/>
    </w:rPr>
  </w:style>
  <w:style w:type="paragraph" w:styleId="10">
    <w:name w:val="heading 9"/>
    <w:basedOn w:val="1"/>
    <w:next w:val="1"/>
    <w:unhideWhenUsed/>
    <w:qFormat/>
    <w:uiPriority w:val="0"/>
    <w:pPr>
      <w:keepNext/>
      <w:keepLines/>
      <w:spacing w:before="180" w:beforeLines="0" w:beforeAutospacing="0" w:after="64" w:afterLines="0" w:afterAutospacing="0" w:line="240" w:lineRule="auto"/>
      <w:outlineLvl w:val="8"/>
    </w:pPr>
    <w:rPr>
      <w:rFonts w:ascii="Arial" w:hAnsi="Arial"/>
    </w:rPr>
  </w:style>
  <w:style w:type="character" w:default="1" w:styleId="16">
    <w:name w:val="Default Paragraph Font"/>
    <w:qFormat/>
    <w:uiPriority w:val="0"/>
    <w:rPr>
      <w:rFonts w:eastAsia="微软雅黑" w:asciiTheme="minorAscii" w:hAnsiTheme="minorAscii"/>
    </w:rPr>
  </w:style>
  <w:style w:type="table" w:default="1" w:styleId="1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2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3">
    <w:name w:val="Normal (Web)"/>
    <w:basedOn w:val="1"/>
    <w:uiPriority w:val="0"/>
    <w:rPr>
      <w:sz w:val="24"/>
    </w:rPr>
  </w:style>
  <w:style w:type="table" w:styleId="15">
    <w:name w:val="Table Grid"/>
    <w:basedOn w:val="14"/>
    <w:qFormat/>
    <w:uiPriority w:val="0"/>
    <w:pPr>
      <w:widowControl w:val="0"/>
      <w:jc w:val="both"/>
    </w:pPr>
    <w:rPr>
      <w:rFonts w:eastAsia="宋体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7">
    <w:name w:val="HTML Code"/>
    <w:basedOn w:val="16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ata\weboffice\C:\data\weboffice\C:\data\weboffice\C:\data\weboffice\C:\data\weboffice\C:\data\weboffice\C:\Users\June\Library\Containers\com.kingsoft.wpsoffice.mac\Data\C:\data\weboffice\C:\home\ranpeng\C:\Users\53YFKM2\AppData\Roaming\Kingsoft\wps\addons\pool\win-i386\knewfileres_1.0.0.3\wps\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32</Pages>
  <Words>1913</Words>
  <Characters>2087</Characters>
  <Lines>0</Lines>
  <Paragraphs>0</Paragraphs>
  <TotalTime>2308</TotalTime>
  <ScaleCrop>false</ScaleCrop>
  <LinksUpToDate>false</LinksUpToDate>
  <CharactersWithSpaces>2142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2018-05-29T01:24:00Z</dcterms:created>
  <dc:creator>13104</dc:creator>
  <cp:lastModifiedBy>zou</cp:lastModifiedBy>
  <dcterms:modified xsi:type="dcterms:W3CDTF">2026-06-02T01:08:57Z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woTemplateTypoMode" linkTarget="0">
    <vt:lpwstr/>
  </property>
  <property fmtid="{D5CDD505-2E9C-101B-9397-08002B2CF9AE}" pid="4" name="woTemplate" linkTarget="0">
    <vt:i4>0</vt:i4>
  </property>
  <property fmtid="{D5CDD505-2E9C-101B-9397-08002B2CF9AE}" pid="5" name="ICV">
    <vt:lpwstr>D5F3620614B13F5B0CF61B6AA3ED6B4C_43</vt:lpwstr>
  </property>
  <property fmtid="{D5CDD505-2E9C-101B-9397-08002B2CF9AE}" pid="6" name="KSOTemplateDocerSaveRecord">
    <vt:lpwstr>eyJoZGlkIjoiNDliN2Y5MThiNTAxODNhZmVmOTMxYzJhODU1NjQ2YmIiLCJ1c2VySWQiOiI1MTY2MDcyNjAifQ==</vt:lpwstr>
  </property>
</Properties>
</file>